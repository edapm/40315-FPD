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30122" w14:textId="2FB99052" w:rsidR="00207319" w:rsidRDefault="00207319" w:rsidP="00DE6391">
      <w:pPr>
        <w:rPr>
          <w:rFonts w:ascii="Times New Roman" w:eastAsiaTheme="majorEastAsia" w:hAnsi="Times New Roman" w:cstheme="majorBidi"/>
          <w:b/>
          <w:color w:val="000000" w:themeColor="text1"/>
          <w:sz w:val="96"/>
          <w:szCs w:val="32"/>
          <w:lang w:val="en-GB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96"/>
          <w:szCs w:val="32"/>
          <w:lang w:val="en-GB"/>
        </w:rPr>
        <w:t xml:space="preserve">Rotterdam Project </w:t>
      </w:r>
    </w:p>
    <w:p w14:paraId="4BB755A2" w14:textId="7E740405" w:rsidR="00207319" w:rsidRDefault="00207319" w:rsidP="00207319">
      <w:pPr>
        <w:rPr>
          <w:lang w:val="en-GB"/>
        </w:rPr>
      </w:pPr>
      <w:r>
        <w:rPr>
          <w:lang w:val="en-GB"/>
        </w:rPr>
        <w:t xml:space="preserve">Environmental Consultants helping farmers reduce pollution </w:t>
      </w:r>
    </w:p>
    <w:p w14:paraId="65219AF0" w14:textId="77777777" w:rsidR="00207319" w:rsidRDefault="00207319" w:rsidP="00207319">
      <w:pPr>
        <w:rPr>
          <w:lang w:val="en-GB"/>
        </w:rPr>
      </w:pPr>
    </w:p>
    <w:p w14:paraId="5B3C232A" w14:textId="6212615E" w:rsidR="00207319" w:rsidRDefault="00207319" w:rsidP="00207319">
      <w:pPr>
        <w:rPr>
          <w:lang w:val="en-GB"/>
        </w:rPr>
      </w:pPr>
      <w:r>
        <w:rPr>
          <w:lang w:val="en-GB"/>
        </w:rPr>
        <w:t xml:space="preserve">List of Resources </w:t>
      </w:r>
    </w:p>
    <w:p w14:paraId="64A33607" w14:textId="3AF03B93" w:rsidR="00207319" w:rsidRDefault="00207319" w:rsidP="00207319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Ammonium test kit </w:t>
      </w:r>
    </w:p>
    <w:p w14:paraId="4CC7FB83" w14:textId="67699662" w:rsidR="00207319" w:rsidRDefault="00207319" w:rsidP="00207319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Phosphate test kit </w:t>
      </w:r>
    </w:p>
    <w:p w14:paraId="20042792" w14:textId="6EF0FD64" w:rsidR="00207319" w:rsidRDefault="00207319" w:rsidP="00207319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Ladel </w:t>
      </w:r>
    </w:p>
    <w:p w14:paraId="624C3FD4" w14:textId="479456AB" w:rsidR="00207319" w:rsidRDefault="00207319" w:rsidP="00207319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Beaker </w:t>
      </w:r>
    </w:p>
    <w:p w14:paraId="11646F88" w14:textId="5394C54C" w:rsidR="00207319" w:rsidRDefault="00207319" w:rsidP="00207319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Dissolved o2 probe </w:t>
      </w:r>
    </w:p>
    <w:p w14:paraId="00223673" w14:textId="609DBA35" w:rsidR="00207319" w:rsidRDefault="00207319" w:rsidP="00207319">
      <w:pPr>
        <w:pStyle w:val="ListParagraph"/>
        <w:numPr>
          <w:ilvl w:val="0"/>
          <w:numId w:val="26"/>
        </w:numPr>
        <w:rPr>
          <w:lang w:val="en-GB"/>
        </w:rPr>
      </w:pPr>
      <w:proofErr w:type="gramStart"/>
      <w:r>
        <w:rPr>
          <w:lang w:val="en-GB"/>
        </w:rPr>
        <w:t>EC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TDS ,</w:t>
      </w:r>
      <w:proofErr w:type="gramEnd"/>
      <w:r>
        <w:rPr>
          <w:lang w:val="en-GB"/>
        </w:rPr>
        <w:t xml:space="preserve"> pH probe </w:t>
      </w:r>
    </w:p>
    <w:p w14:paraId="6186CF4F" w14:textId="438FB5CF" w:rsidR="000609DF" w:rsidRDefault="00207319" w:rsidP="000609DF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Deionised water </w:t>
      </w:r>
    </w:p>
    <w:p w14:paraId="2BB41223" w14:textId="045BBAB4" w:rsidR="000609DF" w:rsidRDefault="000609DF" w:rsidP="000609DF">
      <w:pPr>
        <w:rPr>
          <w:lang w:val="en-GB"/>
        </w:rPr>
      </w:pPr>
    </w:p>
    <w:p w14:paraId="47FAAADC" w14:textId="2C02F774" w:rsidR="000609DF" w:rsidRDefault="000609DF" w:rsidP="000609DF">
      <w:pPr>
        <w:rPr>
          <w:lang w:val="en-GB"/>
        </w:rPr>
      </w:pPr>
      <w:r>
        <w:rPr>
          <w:lang w:val="en-GB"/>
        </w:rPr>
        <w:t xml:space="preserve">Location 1 </w:t>
      </w:r>
    </w:p>
    <w:p w14:paraId="7973AECB" w14:textId="77777777" w:rsidR="000609DF" w:rsidRDefault="000609DF" w:rsidP="000609DF">
      <w:pPr>
        <w:rPr>
          <w:lang w:val="en-GB"/>
        </w:rPr>
      </w:pPr>
    </w:p>
    <w:p w14:paraId="7ED5739B" w14:textId="15389358" w:rsidR="000609DF" w:rsidRDefault="000609DF" w:rsidP="000609DF">
      <w:pPr>
        <w:rPr>
          <w:lang w:val="en-GB"/>
        </w:rPr>
      </w:pPr>
      <w:r>
        <w:rPr>
          <w:lang w:val="en-GB"/>
        </w:rPr>
        <w:t>Coordinates – (</w:t>
      </w:r>
      <w:proofErr w:type="gramStart"/>
      <w:r>
        <w:rPr>
          <w:lang w:val="en-GB"/>
        </w:rPr>
        <w:t>51</w:t>
      </w:r>
      <w:r w:rsidR="00A73966">
        <w:rPr>
          <w:lang w:val="en-GB"/>
        </w:rPr>
        <w:t>.</w:t>
      </w:r>
      <w:r>
        <w:rPr>
          <w:lang w:val="en-GB"/>
        </w:rPr>
        <w:t>9249651 ,</w:t>
      </w:r>
      <w:proofErr w:type="gramEnd"/>
      <w:r>
        <w:rPr>
          <w:lang w:val="en-GB"/>
        </w:rPr>
        <w:t xml:space="preserve"> 4.6898213) </w:t>
      </w:r>
    </w:p>
    <w:p w14:paraId="64351AFE" w14:textId="29F604C8" w:rsidR="000609DF" w:rsidRDefault="000609DF" w:rsidP="000609DF">
      <w:pPr>
        <w:rPr>
          <w:lang w:val="en-GB"/>
        </w:rPr>
      </w:pPr>
      <w:r>
        <w:rPr>
          <w:lang w:val="en-GB"/>
        </w:rPr>
        <w:t xml:space="preserve">What 3 words – Rebelled Rots Roved </w:t>
      </w:r>
    </w:p>
    <w:p w14:paraId="5FCFB7A8" w14:textId="6B4A287F" w:rsidR="000609DF" w:rsidRDefault="000609DF" w:rsidP="000609DF">
      <w:pPr>
        <w:rPr>
          <w:lang w:val="en-GB"/>
        </w:rPr>
      </w:pPr>
      <w:r>
        <w:rPr>
          <w:lang w:val="en-GB"/>
        </w:rPr>
        <w:t>Weather – 12 degrees 12mph – windy and warm</w:t>
      </w:r>
    </w:p>
    <w:p w14:paraId="08193489" w14:textId="22A6A0B8" w:rsidR="000609DF" w:rsidRDefault="000609DF" w:rsidP="000609DF">
      <w:pPr>
        <w:rPr>
          <w:lang w:val="en-GB"/>
        </w:rPr>
      </w:pPr>
      <w:r>
        <w:rPr>
          <w:lang w:val="en-GB"/>
        </w:rPr>
        <w:t>TOD - 9:50</w:t>
      </w:r>
    </w:p>
    <w:p w14:paraId="0E317106" w14:textId="77777777" w:rsidR="000609DF" w:rsidRDefault="000609DF" w:rsidP="000609DF">
      <w:pPr>
        <w:rPr>
          <w:lang w:val="en-GB"/>
        </w:rPr>
      </w:pPr>
    </w:p>
    <w:p w14:paraId="663F6165" w14:textId="3C798992" w:rsidR="000609DF" w:rsidRDefault="000609DF" w:rsidP="000609DF">
      <w:pPr>
        <w:rPr>
          <w:lang w:val="en-GB"/>
        </w:rPr>
      </w:pPr>
      <w:r>
        <w:rPr>
          <w:lang w:val="en-GB"/>
        </w:rPr>
        <w:t>Ammonium nitrate mg/</w:t>
      </w:r>
      <w:proofErr w:type="gramStart"/>
      <w:r>
        <w:rPr>
          <w:lang w:val="en-GB"/>
        </w:rPr>
        <w:t>l :</w:t>
      </w:r>
      <w:proofErr w:type="gramEnd"/>
      <w:r>
        <w:rPr>
          <w:lang w:val="en-GB"/>
        </w:rPr>
        <w:t xml:space="preserve"> 0.04 0.16 0.21 </w:t>
      </w:r>
    </w:p>
    <w:p w14:paraId="486D3FC5" w14:textId="51C89CFA" w:rsidR="000609DF" w:rsidRDefault="000609DF" w:rsidP="000609DF">
      <w:pPr>
        <w:rPr>
          <w:lang w:val="en-GB"/>
        </w:rPr>
      </w:pPr>
      <w:proofErr w:type="gramStart"/>
      <w:r>
        <w:rPr>
          <w:lang w:val="en-GB"/>
        </w:rPr>
        <w:t>Phosphate :</w:t>
      </w:r>
      <w:proofErr w:type="gramEnd"/>
      <w:r>
        <w:rPr>
          <w:lang w:val="en-GB"/>
        </w:rPr>
        <w:t xml:space="preserve"> 0.00 0.00 0.00</w:t>
      </w:r>
    </w:p>
    <w:p w14:paraId="1A856176" w14:textId="09F8A7E3" w:rsidR="000609DF" w:rsidRDefault="000609DF" w:rsidP="000609DF">
      <w:pPr>
        <w:rPr>
          <w:lang w:val="en-GB"/>
        </w:rPr>
      </w:pPr>
      <w:r>
        <w:rPr>
          <w:lang w:val="en-GB"/>
        </w:rPr>
        <w:t>Dissolved O</w:t>
      </w:r>
      <w:proofErr w:type="gramStart"/>
      <w:r>
        <w:rPr>
          <w:lang w:val="en-GB"/>
        </w:rPr>
        <w:t>2 :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14 ,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14 ,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14 ,</w:t>
      </w:r>
      <w:proofErr w:type="gramEnd"/>
      <w:r>
        <w:rPr>
          <w:lang w:val="en-GB"/>
        </w:rPr>
        <w:t xml:space="preserve"> 14.1 </w:t>
      </w:r>
    </w:p>
    <w:p w14:paraId="6DB0C880" w14:textId="2D01970A" w:rsidR="000609DF" w:rsidRDefault="000609DF" w:rsidP="000609DF">
      <w:pPr>
        <w:rPr>
          <w:lang w:val="en-GB"/>
        </w:rPr>
      </w:pPr>
      <w:r>
        <w:rPr>
          <w:lang w:val="en-GB"/>
        </w:rPr>
        <w:t xml:space="preserve">EC micro </w:t>
      </w:r>
      <w:proofErr w:type="gramStart"/>
      <w:r>
        <w:rPr>
          <w:lang w:val="en-GB"/>
        </w:rPr>
        <w:t>siemens :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610 ,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609 ,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609 ,</w:t>
      </w:r>
      <w:proofErr w:type="gramEnd"/>
      <w:r>
        <w:rPr>
          <w:lang w:val="en-GB"/>
        </w:rPr>
        <w:t xml:space="preserve"> 607</w:t>
      </w:r>
    </w:p>
    <w:p w14:paraId="6E113E75" w14:textId="478B194D" w:rsidR="000609DF" w:rsidRDefault="000609DF" w:rsidP="000609DF">
      <w:pPr>
        <w:rPr>
          <w:lang w:val="en-GB"/>
        </w:rPr>
      </w:pPr>
      <w:r>
        <w:rPr>
          <w:lang w:val="en-GB"/>
        </w:rPr>
        <w:t xml:space="preserve">TDS ppm: </w:t>
      </w:r>
      <w:proofErr w:type="gramStart"/>
      <w:r>
        <w:rPr>
          <w:lang w:val="en-GB"/>
        </w:rPr>
        <w:t>304 ,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304 ,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303 ,</w:t>
      </w:r>
      <w:proofErr w:type="gramEnd"/>
      <w:r>
        <w:rPr>
          <w:lang w:val="en-GB"/>
        </w:rPr>
        <w:t xml:space="preserve"> 302</w:t>
      </w:r>
    </w:p>
    <w:p w14:paraId="01CAE941" w14:textId="652845A1" w:rsidR="000609DF" w:rsidRDefault="000609DF" w:rsidP="000609DF">
      <w:pPr>
        <w:rPr>
          <w:lang w:val="en-GB"/>
        </w:rPr>
      </w:pPr>
      <w:r>
        <w:rPr>
          <w:lang w:val="en-GB"/>
        </w:rPr>
        <w:t xml:space="preserve">pH: </w:t>
      </w:r>
      <w:proofErr w:type="gramStart"/>
      <w:r>
        <w:rPr>
          <w:lang w:val="en-GB"/>
        </w:rPr>
        <w:t>7.88 ,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7.87 ,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7.82 ,</w:t>
      </w:r>
      <w:proofErr w:type="gramEnd"/>
      <w:r>
        <w:rPr>
          <w:lang w:val="en-GB"/>
        </w:rPr>
        <w:t xml:space="preserve"> 7.79</w:t>
      </w:r>
    </w:p>
    <w:p w14:paraId="06498566" w14:textId="0C425BBB" w:rsidR="000609DF" w:rsidRDefault="000609DF" w:rsidP="000609DF">
      <w:pPr>
        <w:rPr>
          <w:lang w:val="en-GB"/>
        </w:rPr>
      </w:pPr>
    </w:p>
    <w:p w14:paraId="069216BA" w14:textId="73144A8E" w:rsidR="000609DF" w:rsidRDefault="000609DF" w:rsidP="000609DF">
      <w:pPr>
        <w:rPr>
          <w:lang w:val="en-GB"/>
        </w:rPr>
      </w:pPr>
      <w:proofErr w:type="gramStart"/>
      <w:r>
        <w:rPr>
          <w:lang w:val="en-GB"/>
        </w:rPr>
        <w:t>Soil :</w:t>
      </w:r>
      <w:proofErr w:type="gramEnd"/>
    </w:p>
    <w:p w14:paraId="18A92CCE" w14:textId="5A5A8818" w:rsidR="000609DF" w:rsidRDefault="000609DF" w:rsidP="000609DF">
      <w:pPr>
        <w:rPr>
          <w:lang w:val="en-GB"/>
        </w:rPr>
      </w:pPr>
      <w:r>
        <w:rPr>
          <w:lang w:val="en-GB"/>
        </w:rPr>
        <w:t xml:space="preserve">EC: </w:t>
      </w:r>
      <w:proofErr w:type="gramStart"/>
      <w:r>
        <w:rPr>
          <w:lang w:val="en-GB"/>
        </w:rPr>
        <w:t>44 ,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44 ,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45 ,</w:t>
      </w:r>
      <w:proofErr w:type="gramEnd"/>
      <w:r>
        <w:rPr>
          <w:lang w:val="en-GB"/>
        </w:rPr>
        <w:t xml:space="preserve"> 46</w:t>
      </w:r>
    </w:p>
    <w:p w14:paraId="1D6359CC" w14:textId="6B3A033F" w:rsidR="000609DF" w:rsidRDefault="000609DF" w:rsidP="000609DF">
      <w:pPr>
        <w:rPr>
          <w:lang w:val="en-GB"/>
        </w:rPr>
      </w:pPr>
      <w:r>
        <w:rPr>
          <w:lang w:val="en-GB"/>
        </w:rPr>
        <w:t xml:space="preserve">TDS: </w:t>
      </w:r>
      <w:proofErr w:type="gramStart"/>
      <w:r>
        <w:rPr>
          <w:lang w:val="en-GB"/>
        </w:rPr>
        <w:t>22 ,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23 ,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23 ,</w:t>
      </w:r>
      <w:proofErr w:type="gramEnd"/>
      <w:r>
        <w:rPr>
          <w:lang w:val="en-GB"/>
        </w:rPr>
        <w:t xml:space="preserve"> 23 </w:t>
      </w:r>
    </w:p>
    <w:p w14:paraId="70BFE2AE" w14:textId="17F72077" w:rsidR="000609DF" w:rsidRDefault="00942DCA" w:rsidP="000609D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3082111E" wp14:editId="49D55881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1450340" cy="2578100"/>
            <wp:effectExtent l="0" t="0" r="0" b="0"/>
            <wp:wrapSquare wrapText="bothSides"/>
            <wp:docPr id="145216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695" name="Picture 145216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3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113214AC" wp14:editId="3482E3E4">
            <wp:simplePos x="0" y="0"/>
            <wp:positionH relativeFrom="column">
              <wp:posOffset>1701800</wp:posOffset>
            </wp:positionH>
            <wp:positionV relativeFrom="paragraph">
              <wp:posOffset>276225</wp:posOffset>
            </wp:positionV>
            <wp:extent cx="1428750" cy="2540000"/>
            <wp:effectExtent l="0" t="0" r="6350" b="0"/>
            <wp:wrapSquare wrapText="bothSides"/>
            <wp:docPr id="1059448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48265" name="Picture 10594482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18F96CE1" wp14:editId="6365E328">
            <wp:simplePos x="0" y="0"/>
            <wp:positionH relativeFrom="column">
              <wp:posOffset>3327400</wp:posOffset>
            </wp:positionH>
            <wp:positionV relativeFrom="paragraph">
              <wp:posOffset>276225</wp:posOffset>
            </wp:positionV>
            <wp:extent cx="1428115" cy="2540000"/>
            <wp:effectExtent l="0" t="0" r="0" b="0"/>
            <wp:wrapSquare wrapText="bothSides"/>
            <wp:docPr id="28323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3862" name="Picture 283238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9DF">
        <w:rPr>
          <w:lang w:val="en-GB"/>
        </w:rPr>
        <w:t xml:space="preserve">pH: </w:t>
      </w:r>
      <w:proofErr w:type="gramStart"/>
      <w:r w:rsidR="000609DF">
        <w:rPr>
          <w:lang w:val="en-GB"/>
        </w:rPr>
        <w:t>7.98 ,</w:t>
      </w:r>
      <w:proofErr w:type="gramEnd"/>
      <w:r w:rsidR="000609DF">
        <w:rPr>
          <w:lang w:val="en-GB"/>
        </w:rPr>
        <w:t xml:space="preserve"> </w:t>
      </w:r>
      <w:proofErr w:type="gramStart"/>
      <w:r w:rsidR="000609DF">
        <w:rPr>
          <w:lang w:val="en-GB"/>
        </w:rPr>
        <w:t>7.87 ,</w:t>
      </w:r>
      <w:proofErr w:type="gramEnd"/>
      <w:r w:rsidR="000609DF">
        <w:rPr>
          <w:lang w:val="en-GB"/>
        </w:rPr>
        <w:t xml:space="preserve"> </w:t>
      </w:r>
      <w:proofErr w:type="gramStart"/>
      <w:r w:rsidR="000609DF">
        <w:rPr>
          <w:lang w:val="en-GB"/>
        </w:rPr>
        <w:t>7.81 ,</w:t>
      </w:r>
      <w:proofErr w:type="gramEnd"/>
      <w:r w:rsidR="000609DF">
        <w:rPr>
          <w:lang w:val="en-GB"/>
        </w:rPr>
        <w:t xml:space="preserve"> 7.84</w:t>
      </w:r>
    </w:p>
    <w:p w14:paraId="568955FC" w14:textId="23659311" w:rsidR="00B06944" w:rsidRDefault="00B06944" w:rsidP="000609DF"/>
    <w:p w14:paraId="441D3299" w14:textId="3E2B2354" w:rsidR="00B06944" w:rsidRDefault="00B06944" w:rsidP="000609DF"/>
    <w:p w14:paraId="1E850203" w14:textId="225F0F1B" w:rsidR="00B06944" w:rsidRDefault="00B06944" w:rsidP="000609DF"/>
    <w:p w14:paraId="6DEFD8E6" w14:textId="77777777" w:rsidR="00FD29B5" w:rsidRDefault="00FD29B5" w:rsidP="000609DF">
      <w:pPr>
        <w:rPr>
          <w:lang w:val="en-GB"/>
        </w:rPr>
      </w:pPr>
    </w:p>
    <w:p w14:paraId="12FD35AD" w14:textId="77777777" w:rsidR="00FD29B5" w:rsidRDefault="00FD29B5" w:rsidP="000609DF">
      <w:pPr>
        <w:rPr>
          <w:lang w:val="en-GB"/>
        </w:rPr>
      </w:pPr>
    </w:p>
    <w:p w14:paraId="1721A6B7" w14:textId="77777777" w:rsidR="00FD29B5" w:rsidRDefault="00FD29B5" w:rsidP="000609DF">
      <w:pPr>
        <w:rPr>
          <w:lang w:val="en-GB"/>
        </w:rPr>
      </w:pPr>
    </w:p>
    <w:p w14:paraId="4B745DDA" w14:textId="7346C5FE" w:rsidR="00FD29B5" w:rsidRDefault="00FD29B5" w:rsidP="000609DF">
      <w:pPr>
        <w:rPr>
          <w:lang w:val="en-GB"/>
        </w:rPr>
      </w:pPr>
    </w:p>
    <w:p w14:paraId="28AA048F" w14:textId="7BDF9CCE" w:rsidR="00FD29B5" w:rsidRDefault="00FD29B5" w:rsidP="000609DF">
      <w:pPr>
        <w:rPr>
          <w:lang w:val="en-GB"/>
        </w:rPr>
      </w:pPr>
    </w:p>
    <w:p w14:paraId="79977D33" w14:textId="13A9A99B" w:rsidR="00FD29B5" w:rsidRDefault="00FD29B5" w:rsidP="000609DF">
      <w:pPr>
        <w:rPr>
          <w:lang w:val="en-GB"/>
        </w:rPr>
      </w:pPr>
    </w:p>
    <w:p w14:paraId="1579A267" w14:textId="351FC7EA" w:rsidR="00FD29B5" w:rsidRDefault="00401625" w:rsidP="000609D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77C75D09" wp14:editId="6D4156F4">
            <wp:simplePos x="0" y="0"/>
            <wp:positionH relativeFrom="column">
              <wp:posOffset>2882900</wp:posOffset>
            </wp:positionH>
            <wp:positionV relativeFrom="paragraph">
              <wp:posOffset>36195</wp:posOffset>
            </wp:positionV>
            <wp:extent cx="2529840" cy="1423035"/>
            <wp:effectExtent l="0" t="0" r="0" b="0"/>
            <wp:wrapSquare wrapText="bothSides"/>
            <wp:docPr id="2122110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10377" name="Picture 21221103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7CDFE67" wp14:editId="5F0C2AD3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2707640" cy="1523365"/>
            <wp:effectExtent l="0" t="0" r="0" b="635"/>
            <wp:wrapSquare wrapText="bothSides"/>
            <wp:docPr id="45755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53008" name="Picture 4575530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AC148" w14:textId="5557D16C" w:rsidR="00942DCA" w:rsidRDefault="00942DCA" w:rsidP="000609DF">
      <w:pPr>
        <w:rPr>
          <w:lang w:val="en-GB"/>
        </w:rPr>
      </w:pPr>
    </w:p>
    <w:p w14:paraId="410FCE84" w14:textId="291345A2" w:rsidR="00942DCA" w:rsidRDefault="00942DCA" w:rsidP="000609DF">
      <w:pPr>
        <w:rPr>
          <w:lang w:val="en-GB"/>
        </w:rPr>
      </w:pPr>
    </w:p>
    <w:p w14:paraId="413F2ED9" w14:textId="53FAA079" w:rsidR="00942DCA" w:rsidRDefault="00942DCA" w:rsidP="000609DF">
      <w:pPr>
        <w:rPr>
          <w:lang w:val="en-GB"/>
        </w:rPr>
      </w:pPr>
    </w:p>
    <w:p w14:paraId="155F34ED" w14:textId="1C926A08" w:rsidR="00942DCA" w:rsidRDefault="00942DCA" w:rsidP="000609DF">
      <w:pPr>
        <w:rPr>
          <w:lang w:val="en-GB"/>
        </w:rPr>
      </w:pPr>
    </w:p>
    <w:p w14:paraId="00876CFE" w14:textId="37FA8348" w:rsidR="00942DCA" w:rsidRDefault="00942DCA" w:rsidP="000609D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4B526CF5" wp14:editId="3694FA47">
            <wp:simplePos x="0" y="0"/>
            <wp:positionH relativeFrom="column">
              <wp:posOffset>5715</wp:posOffset>
            </wp:positionH>
            <wp:positionV relativeFrom="paragraph">
              <wp:posOffset>214630</wp:posOffset>
            </wp:positionV>
            <wp:extent cx="2562225" cy="1440815"/>
            <wp:effectExtent l="0" t="0" r="3175" b="0"/>
            <wp:wrapSquare wrapText="bothSides"/>
            <wp:docPr id="376818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18066" name="Picture 3768180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484F1" w14:textId="77777777" w:rsidR="00942DCA" w:rsidRDefault="00942DCA" w:rsidP="000609DF">
      <w:pPr>
        <w:rPr>
          <w:lang w:val="en-GB"/>
        </w:rPr>
      </w:pPr>
    </w:p>
    <w:p w14:paraId="5BE65BBA" w14:textId="77777777" w:rsidR="00942DCA" w:rsidRDefault="00942DCA" w:rsidP="000609DF">
      <w:pPr>
        <w:rPr>
          <w:lang w:val="en-GB"/>
        </w:rPr>
      </w:pPr>
    </w:p>
    <w:p w14:paraId="22C351CF" w14:textId="77777777" w:rsidR="00942DCA" w:rsidRDefault="00942DCA" w:rsidP="000609DF">
      <w:pPr>
        <w:rPr>
          <w:lang w:val="en-GB"/>
        </w:rPr>
      </w:pPr>
    </w:p>
    <w:p w14:paraId="6848E3EF" w14:textId="77777777" w:rsidR="00942DCA" w:rsidRDefault="00942DCA" w:rsidP="000609DF">
      <w:pPr>
        <w:rPr>
          <w:lang w:val="en-GB"/>
        </w:rPr>
      </w:pPr>
    </w:p>
    <w:p w14:paraId="46028FB9" w14:textId="77777777" w:rsidR="00026A3D" w:rsidRDefault="00026A3D" w:rsidP="000609DF">
      <w:pPr>
        <w:rPr>
          <w:lang w:val="en-GB"/>
        </w:rPr>
      </w:pPr>
    </w:p>
    <w:p w14:paraId="171BB1EC" w14:textId="77777777" w:rsidR="004505BC" w:rsidRDefault="004505BC" w:rsidP="000609DF">
      <w:pPr>
        <w:rPr>
          <w:lang w:val="en-GB"/>
        </w:rPr>
      </w:pPr>
    </w:p>
    <w:p w14:paraId="435990D7" w14:textId="77777777" w:rsidR="004505BC" w:rsidRDefault="004505BC" w:rsidP="000609DF">
      <w:pPr>
        <w:rPr>
          <w:lang w:val="en-GB"/>
        </w:rPr>
      </w:pPr>
    </w:p>
    <w:p w14:paraId="1D508039" w14:textId="77777777" w:rsidR="004505BC" w:rsidRDefault="004505BC" w:rsidP="000609DF">
      <w:pPr>
        <w:rPr>
          <w:lang w:val="en-GB"/>
        </w:rPr>
      </w:pPr>
    </w:p>
    <w:p w14:paraId="349570C0" w14:textId="5E166C95" w:rsidR="000609DF" w:rsidRDefault="000609DF" w:rsidP="000609DF">
      <w:pPr>
        <w:rPr>
          <w:lang w:val="en-GB"/>
        </w:rPr>
      </w:pPr>
      <w:r>
        <w:rPr>
          <w:lang w:val="en-GB"/>
        </w:rPr>
        <w:lastRenderedPageBreak/>
        <w:t>Location 2</w:t>
      </w:r>
    </w:p>
    <w:p w14:paraId="641346BF" w14:textId="29B6D90B" w:rsidR="000609DF" w:rsidRDefault="000609DF" w:rsidP="000609DF">
      <w:pPr>
        <w:rPr>
          <w:lang w:val="en-GB"/>
        </w:rPr>
      </w:pPr>
    </w:p>
    <w:p w14:paraId="528DF4C9" w14:textId="5752037F" w:rsidR="000609DF" w:rsidRDefault="000609DF" w:rsidP="000609DF">
      <w:pPr>
        <w:rPr>
          <w:lang w:val="en-GB"/>
        </w:rPr>
      </w:pPr>
      <w:r>
        <w:rPr>
          <w:lang w:val="en-GB"/>
        </w:rPr>
        <w:t xml:space="preserve">Coordinates – </w:t>
      </w:r>
      <w:proofErr w:type="gramStart"/>
      <w:r>
        <w:rPr>
          <w:lang w:val="en-GB"/>
        </w:rPr>
        <w:t>( 51.93258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N ,</w:t>
      </w:r>
      <w:proofErr w:type="gramEnd"/>
      <w:r>
        <w:rPr>
          <w:lang w:val="en-GB"/>
        </w:rPr>
        <w:t xml:space="preserve"> 4.69048 </w:t>
      </w:r>
      <w:proofErr w:type="gramStart"/>
      <w:r>
        <w:rPr>
          <w:lang w:val="en-GB"/>
        </w:rPr>
        <w:t>E )</w:t>
      </w:r>
      <w:proofErr w:type="gramEnd"/>
    </w:p>
    <w:p w14:paraId="2AF4B656" w14:textId="7E997DF1" w:rsidR="000609DF" w:rsidRDefault="000609DF" w:rsidP="000609DF">
      <w:pPr>
        <w:rPr>
          <w:lang w:val="en-GB"/>
        </w:rPr>
      </w:pPr>
      <w:r>
        <w:rPr>
          <w:lang w:val="en-GB"/>
        </w:rPr>
        <w:t>What 3 words – Shepards Strengths Sing</w:t>
      </w:r>
    </w:p>
    <w:p w14:paraId="0903C9A0" w14:textId="48B72CD1" w:rsidR="000609DF" w:rsidRDefault="000609DF" w:rsidP="000609DF">
      <w:pPr>
        <w:rPr>
          <w:lang w:val="en-GB"/>
        </w:rPr>
      </w:pPr>
      <w:r>
        <w:rPr>
          <w:lang w:val="en-GB"/>
        </w:rPr>
        <w:t xml:space="preserve">Weather – 14 mph </w:t>
      </w:r>
      <w:r w:rsidR="00325900">
        <w:rPr>
          <w:lang w:val="en-GB"/>
        </w:rPr>
        <w:t>14 degrees gusty and warm</w:t>
      </w:r>
    </w:p>
    <w:p w14:paraId="715AC46E" w14:textId="1671A0C3" w:rsidR="000609DF" w:rsidRDefault="000609DF" w:rsidP="000609DF">
      <w:pPr>
        <w:rPr>
          <w:lang w:val="en-GB"/>
        </w:rPr>
      </w:pPr>
      <w:r>
        <w:rPr>
          <w:lang w:val="en-GB"/>
        </w:rPr>
        <w:t xml:space="preserve">TOD </w:t>
      </w:r>
      <w:r w:rsidR="00325900">
        <w:rPr>
          <w:lang w:val="en-GB"/>
        </w:rPr>
        <w:t>–</w:t>
      </w:r>
      <w:r>
        <w:rPr>
          <w:lang w:val="en-GB"/>
        </w:rPr>
        <w:t xml:space="preserve"> </w:t>
      </w:r>
      <w:r w:rsidR="00325900">
        <w:rPr>
          <w:lang w:val="en-GB"/>
        </w:rPr>
        <w:t>11:10</w:t>
      </w:r>
    </w:p>
    <w:p w14:paraId="422EB0D6" w14:textId="597A07FE" w:rsidR="000609DF" w:rsidRDefault="000609DF" w:rsidP="000609DF">
      <w:pPr>
        <w:rPr>
          <w:lang w:val="en-GB"/>
        </w:rPr>
      </w:pPr>
    </w:p>
    <w:p w14:paraId="1442EBC5" w14:textId="47CA04B9" w:rsidR="000609DF" w:rsidRDefault="000609DF" w:rsidP="000609DF">
      <w:pPr>
        <w:rPr>
          <w:lang w:val="en-GB"/>
        </w:rPr>
      </w:pPr>
      <w:r>
        <w:rPr>
          <w:lang w:val="en-GB"/>
        </w:rPr>
        <w:t>Ammonium nitrate mg/</w:t>
      </w:r>
      <w:proofErr w:type="gramStart"/>
      <w:r>
        <w:rPr>
          <w:lang w:val="en-GB"/>
        </w:rPr>
        <w:t>l :</w:t>
      </w:r>
      <w:proofErr w:type="gramEnd"/>
      <w:r>
        <w:rPr>
          <w:lang w:val="en-GB"/>
        </w:rPr>
        <w:t xml:space="preserve"> </w:t>
      </w:r>
      <w:r w:rsidR="00325900">
        <w:rPr>
          <w:lang w:val="en-GB"/>
        </w:rPr>
        <w:t>1.46 0.59 0.69</w:t>
      </w:r>
    </w:p>
    <w:p w14:paraId="665B98DD" w14:textId="7FF5B4BF" w:rsidR="000609DF" w:rsidRDefault="000609DF" w:rsidP="000609DF">
      <w:pPr>
        <w:rPr>
          <w:lang w:val="en-GB"/>
        </w:rPr>
      </w:pPr>
      <w:proofErr w:type="gramStart"/>
      <w:r>
        <w:rPr>
          <w:lang w:val="en-GB"/>
        </w:rPr>
        <w:t>Phosphate :</w:t>
      </w:r>
      <w:proofErr w:type="gramEnd"/>
      <w:r>
        <w:rPr>
          <w:lang w:val="en-GB"/>
        </w:rPr>
        <w:t xml:space="preserve"> 0.00 0.00 0.10</w:t>
      </w:r>
    </w:p>
    <w:p w14:paraId="63044E3E" w14:textId="1B1E5B06" w:rsidR="000609DF" w:rsidRDefault="000609DF" w:rsidP="000609DF">
      <w:pPr>
        <w:rPr>
          <w:lang w:val="en-GB"/>
        </w:rPr>
      </w:pPr>
      <w:r>
        <w:rPr>
          <w:lang w:val="en-GB"/>
        </w:rPr>
        <w:t>Dissolved O</w:t>
      </w:r>
      <w:proofErr w:type="gramStart"/>
      <w:r>
        <w:rPr>
          <w:lang w:val="en-GB"/>
        </w:rPr>
        <w:t>2 :</w:t>
      </w:r>
      <w:proofErr w:type="gramEnd"/>
      <w:r>
        <w:rPr>
          <w:lang w:val="en-GB"/>
        </w:rPr>
        <w:t xml:space="preserve"> </w:t>
      </w:r>
      <w:r w:rsidR="00325900">
        <w:rPr>
          <w:lang w:val="en-GB"/>
        </w:rPr>
        <w:t>-0.</w:t>
      </w:r>
      <w:proofErr w:type="gramStart"/>
      <w:r w:rsidR="00325900">
        <w:rPr>
          <w:lang w:val="en-GB"/>
        </w:rPr>
        <w:t>18 ,</w:t>
      </w:r>
      <w:proofErr w:type="gramEnd"/>
      <w:r w:rsidR="00325900">
        <w:rPr>
          <w:lang w:val="en-GB"/>
        </w:rPr>
        <w:t xml:space="preserve"> -0.</w:t>
      </w:r>
      <w:proofErr w:type="gramStart"/>
      <w:r w:rsidR="00325900">
        <w:rPr>
          <w:lang w:val="en-GB"/>
        </w:rPr>
        <w:t>17 ,</w:t>
      </w:r>
      <w:proofErr w:type="gramEnd"/>
      <w:r w:rsidR="00325900">
        <w:rPr>
          <w:lang w:val="en-GB"/>
        </w:rPr>
        <w:t xml:space="preserve"> -0.18</w:t>
      </w:r>
    </w:p>
    <w:p w14:paraId="373A994F" w14:textId="584102BF" w:rsidR="000609DF" w:rsidRDefault="000609DF" w:rsidP="000609DF">
      <w:pPr>
        <w:rPr>
          <w:lang w:val="en-GB"/>
        </w:rPr>
      </w:pPr>
      <w:r>
        <w:rPr>
          <w:lang w:val="en-GB"/>
        </w:rPr>
        <w:t xml:space="preserve">EC micro </w:t>
      </w:r>
      <w:proofErr w:type="gramStart"/>
      <w:r>
        <w:rPr>
          <w:lang w:val="en-GB"/>
        </w:rPr>
        <w:t>siemens :</w:t>
      </w:r>
      <w:proofErr w:type="gramEnd"/>
      <w:r>
        <w:rPr>
          <w:lang w:val="en-GB"/>
        </w:rPr>
        <w:t xml:space="preserve"> </w:t>
      </w:r>
      <w:proofErr w:type="gramStart"/>
      <w:r w:rsidR="00325900">
        <w:rPr>
          <w:lang w:val="en-GB"/>
        </w:rPr>
        <w:t>524 ,</w:t>
      </w:r>
      <w:proofErr w:type="gramEnd"/>
      <w:r w:rsidR="00325900">
        <w:rPr>
          <w:lang w:val="en-GB"/>
        </w:rPr>
        <w:t xml:space="preserve"> </w:t>
      </w:r>
      <w:proofErr w:type="gramStart"/>
      <w:r w:rsidR="00325900">
        <w:rPr>
          <w:lang w:val="en-GB"/>
        </w:rPr>
        <w:t>525 ,</w:t>
      </w:r>
      <w:proofErr w:type="gramEnd"/>
      <w:r w:rsidR="00325900">
        <w:rPr>
          <w:lang w:val="en-GB"/>
        </w:rPr>
        <w:t xml:space="preserve"> 524</w:t>
      </w:r>
    </w:p>
    <w:p w14:paraId="5E183E0B" w14:textId="41CEC2F8" w:rsidR="000609DF" w:rsidRDefault="000609DF" w:rsidP="000609DF">
      <w:pPr>
        <w:rPr>
          <w:lang w:val="en-GB"/>
        </w:rPr>
      </w:pPr>
      <w:r>
        <w:rPr>
          <w:lang w:val="en-GB"/>
        </w:rPr>
        <w:t xml:space="preserve">TDS ppm: </w:t>
      </w:r>
      <w:proofErr w:type="gramStart"/>
      <w:r w:rsidR="00325900">
        <w:rPr>
          <w:lang w:val="en-GB"/>
        </w:rPr>
        <w:t>261 ,</w:t>
      </w:r>
      <w:proofErr w:type="gramEnd"/>
      <w:r w:rsidR="00325900">
        <w:rPr>
          <w:lang w:val="en-GB"/>
        </w:rPr>
        <w:t xml:space="preserve"> </w:t>
      </w:r>
      <w:proofErr w:type="gramStart"/>
      <w:r w:rsidR="00325900">
        <w:rPr>
          <w:lang w:val="en-GB"/>
        </w:rPr>
        <w:t>261 ,</w:t>
      </w:r>
      <w:proofErr w:type="gramEnd"/>
      <w:r w:rsidR="00325900">
        <w:rPr>
          <w:lang w:val="en-GB"/>
        </w:rPr>
        <w:t xml:space="preserve"> 261</w:t>
      </w:r>
    </w:p>
    <w:p w14:paraId="63111DBC" w14:textId="3CCDD4FE" w:rsidR="000609DF" w:rsidRDefault="000609DF" w:rsidP="000609DF">
      <w:pPr>
        <w:rPr>
          <w:lang w:val="en-GB"/>
        </w:rPr>
      </w:pPr>
      <w:r>
        <w:rPr>
          <w:lang w:val="en-GB"/>
        </w:rPr>
        <w:t xml:space="preserve">pH: </w:t>
      </w:r>
      <w:proofErr w:type="gramStart"/>
      <w:r w:rsidR="00325900">
        <w:rPr>
          <w:lang w:val="en-GB"/>
        </w:rPr>
        <w:t>6.92 ,</w:t>
      </w:r>
      <w:proofErr w:type="gramEnd"/>
      <w:r w:rsidR="00325900">
        <w:rPr>
          <w:lang w:val="en-GB"/>
        </w:rPr>
        <w:t xml:space="preserve"> </w:t>
      </w:r>
      <w:proofErr w:type="gramStart"/>
      <w:r w:rsidR="00325900">
        <w:rPr>
          <w:lang w:val="en-GB"/>
        </w:rPr>
        <w:t>6.96 ,</w:t>
      </w:r>
      <w:proofErr w:type="gramEnd"/>
      <w:r w:rsidR="00325900">
        <w:rPr>
          <w:lang w:val="en-GB"/>
        </w:rPr>
        <w:t xml:space="preserve"> </w:t>
      </w:r>
      <w:proofErr w:type="gramStart"/>
      <w:r w:rsidR="00325900">
        <w:rPr>
          <w:lang w:val="en-GB"/>
        </w:rPr>
        <w:t>6.97 ,</w:t>
      </w:r>
      <w:proofErr w:type="gramEnd"/>
      <w:r w:rsidR="00325900">
        <w:rPr>
          <w:lang w:val="en-GB"/>
        </w:rPr>
        <w:t xml:space="preserve"> 7.00</w:t>
      </w:r>
    </w:p>
    <w:p w14:paraId="22AEAB29" w14:textId="77777777" w:rsidR="000609DF" w:rsidRDefault="000609DF" w:rsidP="000609DF">
      <w:pPr>
        <w:rPr>
          <w:lang w:val="en-GB"/>
        </w:rPr>
      </w:pPr>
    </w:p>
    <w:p w14:paraId="21E91305" w14:textId="77777777" w:rsidR="000609DF" w:rsidRDefault="000609DF" w:rsidP="000609DF">
      <w:pPr>
        <w:rPr>
          <w:lang w:val="en-GB"/>
        </w:rPr>
      </w:pPr>
      <w:proofErr w:type="gramStart"/>
      <w:r>
        <w:rPr>
          <w:lang w:val="en-GB"/>
        </w:rPr>
        <w:t>Soil :</w:t>
      </w:r>
      <w:proofErr w:type="gramEnd"/>
    </w:p>
    <w:p w14:paraId="058B7977" w14:textId="2722DF90" w:rsidR="000609DF" w:rsidRDefault="000609DF" w:rsidP="000609DF">
      <w:pPr>
        <w:rPr>
          <w:lang w:val="en-GB"/>
        </w:rPr>
      </w:pPr>
      <w:r>
        <w:rPr>
          <w:lang w:val="en-GB"/>
        </w:rPr>
        <w:t xml:space="preserve">EC: </w:t>
      </w:r>
      <w:proofErr w:type="gramStart"/>
      <w:r w:rsidR="00325900">
        <w:rPr>
          <w:lang w:val="en-GB"/>
        </w:rPr>
        <w:t>24 ,</w:t>
      </w:r>
      <w:proofErr w:type="gramEnd"/>
      <w:r w:rsidR="00325900">
        <w:rPr>
          <w:lang w:val="en-GB"/>
        </w:rPr>
        <w:t xml:space="preserve"> </w:t>
      </w:r>
      <w:proofErr w:type="gramStart"/>
      <w:r w:rsidR="00325900">
        <w:rPr>
          <w:lang w:val="en-GB"/>
        </w:rPr>
        <w:t>25 ,</w:t>
      </w:r>
      <w:proofErr w:type="gramEnd"/>
      <w:r w:rsidR="00325900">
        <w:rPr>
          <w:lang w:val="en-GB"/>
        </w:rPr>
        <w:t xml:space="preserve"> </w:t>
      </w:r>
      <w:proofErr w:type="gramStart"/>
      <w:r w:rsidR="00325900">
        <w:rPr>
          <w:lang w:val="en-GB"/>
        </w:rPr>
        <w:t>25 ,</w:t>
      </w:r>
      <w:proofErr w:type="gramEnd"/>
      <w:r w:rsidR="00325900">
        <w:rPr>
          <w:lang w:val="en-GB"/>
        </w:rPr>
        <w:t xml:space="preserve"> 25 </w:t>
      </w:r>
    </w:p>
    <w:p w14:paraId="52BF8B1E" w14:textId="56ED07C8" w:rsidR="000609DF" w:rsidRDefault="000609DF" w:rsidP="000609DF">
      <w:pPr>
        <w:rPr>
          <w:lang w:val="en-GB"/>
        </w:rPr>
      </w:pPr>
      <w:r>
        <w:rPr>
          <w:lang w:val="en-GB"/>
        </w:rPr>
        <w:t xml:space="preserve">TDS: </w:t>
      </w:r>
      <w:proofErr w:type="gramStart"/>
      <w:r w:rsidR="00325900">
        <w:rPr>
          <w:lang w:val="en-GB"/>
        </w:rPr>
        <w:t>12 ,</w:t>
      </w:r>
      <w:proofErr w:type="gramEnd"/>
      <w:r w:rsidR="00325900">
        <w:rPr>
          <w:lang w:val="en-GB"/>
        </w:rPr>
        <w:t xml:space="preserve"> </w:t>
      </w:r>
      <w:proofErr w:type="gramStart"/>
      <w:r w:rsidR="00325900">
        <w:rPr>
          <w:lang w:val="en-GB"/>
        </w:rPr>
        <w:t>12 ,</w:t>
      </w:r>
      <w:proofErr w:type="gramEnd"/>
      <w:r w:rsidR="00325900">
        <w:rPr>
          <w:lang w:val="en-GB"/>
        </w:rPr>
        <w:t xml:space="preserve"> </w:t>
      </w:r>
      <w:proofErr w:type="gramStart"/>
      <w:r w:rsidR="00325900">
        <w:rPr>
          <w:lang w:val="en-GB"/>
        </w:rPr>
        <w:t>13 ,</w:t>
      </w:r>
      <w:proofErr w:type="gramEnd"/>
      <w:r w:rsidR="00325900">
        <w:rPr>
          <w:lang w:val="en-GB"/>
        </w:rPr>
        <w:t xml:space="preserve"> 13 </w:t>
      </w:r>
    </w:p>
    <w:p w14:paraId="1948E347" w14:textId="15ADBCF9" w:rsidR="000609DF" w:rsidRDefault="008970D6" w:rsidP="000609DF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5" behindDoc="0" locked="0" layoutInCell="1" allowOverlap="1" wp14:anchorId="146CFFFF" wp14:editId="2BA7F025">
            <wp:simplePos x="0" y="0"/>
            <wp:positionH relativeFrom="column">
              <wp:posOffset>4292600</wp:posOffset>
            </wp:positionH>
            <wp:positionV relativeFrom="paragraph">
              <wp:posOffset>290195</wp:posOffset>
            </wp:positionV>
            <wp:extent cx="2425700" cy="1363980"/>
            <wp:effectExtent l="0" t="0" r="0" b="0"/>
            <wp:wrapSquare wrapText="bothSides"/>
            <wp:docPr id="12750100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10062" name="Picture 12750100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8247" behindDoc="0" locked="0" layoutInCell="1" allowOverlap="1" wp14:anchorId="142FEAC9" wp14:editId="6BDD80ED">
            <wp:simplePos x="0" y="0"/>
            <wp:positionH relativeFrom="column">
              <wp:posOffset>4292600</wp:posOffset>
            </wp:positionH>
            <wp:positionV relativeFrom="paragraph">
              <wp:posOffset>1725930</wp:posOffset>
            </wp:positionV>
            <wp:extent cx="2425700" cy="1363980"/>
            <wp:effectExtent l="0" t="0" r="0" b="0"/>
            <wp:wrapSquare wrapText="bothSides"/>
            <wp:docPr id="8963632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3242" name="Picture 8963632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8246" behindDoc="0" locked="0" layoutInCell="1" allowOverlap="1" wp14:anchorId="2714623D" wp14:editId="4DEF2EA6">
            <wp:simplePos x="0" y="0"/>
            <wp:positionH relativeFrom="column">
              <wp:posOffset>1778000</wp:posOffset>
            </wp:positionH>
            <wp:positionV relativeFrom="paragraph">
              <wp:posOffset>1725295</wp:posOffset>
            </wp:positionV>
            <wp:extent cx="2400935" cy="1351280"/>
            <wp:effectExtent l="0" t="0" r="0" b="0"/>
            <wp:wrapSquare wrapText="bothSides"/>
            <wp:docPr id="15897720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72097" name="Picture 15897720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8244" behindDoc="0" locked="0" layoutInCell="1" allowOverlap="1" wp14:anchorId="4A9F9532" wp14:editId="7A4F43F6">
            <wp:simplePos x="0" y="0"/>
            <wp:positionH relativeFrom="column">
              <wp:posOffset>1778000</wp:posOffset>
            </wp:positionH>
            <wp:positionV relativeFrom="paragraph">
              <wp:posOffset>290195</wp:posOffset>
            </wp:positionV>
            <wp:extent cx="2426335" cy="1363980"/>
            <wp:effectExtent l="0" t="0" r="0" b="0"/>
            <wp:wrapSquare wrapText="bothSides"/>
            <wp:docPr id="10053300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30098" name="Picture 10053300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9DF">
        <w:rPr>
          <w:lang w:val="en-GB"/>
        </w:rPr>
        <w:t xml:space="preserve">pH: </w:t>
      </w:r>
      <w:proofErr w:type="gramStart"/>
      <w:r w:rsidR="00325900">
        <w:rPr>
          <w:lang w:val="en-GB"/>
        </w:rPr>
        <w:t>7.14 ,</w:t>
      </w:r>
      <w:proofErr w:type="gramEnd"/>
      <w:r w:rsidR="00325900">
        <w:rPr>
          <w:lang w:val="en-GB"/>
        </w:rPr>
        <w:t xml:space="preserve"> </w:t>
      </w:r>
      <w:proofErr w:type="gramStart"/>
      <w:r w:rsidR="00325900">
        <w:rPr>
          <w:lang w:val="en-GB"/>
        </w:rPr>
        <w:t>7.13 ,</w:t>
      </w:r>
      <w:proofErr w:type="gramEnd"/>
      <w:r w:rsidR="00325900">
        <w:rPr>
          <w:lang w:val="en-GB"/>
        </w:rPr>
        <w:t xml:space="preserve"> </w:t>
      </w:r>
      <w:proofErr w:type="gramStart"/>
      <w:r w:rsidR="00325900">
        <w:rPr>
          <w:lang w:val="en-GB"/>
        </w:rPr>
        <w:t>7.08 ,</w:t>
      </w:r>
      <w:proofErr w:type="gramEnd"/>
      <w:r w:rsidR="00325900">
        <w:rPr>
          <w:lang w:val="en-GB"/>
        </w:rPr>
        <w:t xml:space="preserve"> 7.03</w:t>
      </w:r>
    </w:p>
    <w:p w14:paraId="0089E0D1" w14:textId="62EFFAF0" w:rsidR="008970D6" w:rsidRDefault="008970D6" w:rsidP="003259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8" behindDoc="0" locked="0" layoutInCell="1" allowOverlap="1" wp14:anchorId="4C104827" wp14:editId="45376C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63700" cy="2957195"/>
            <wp:effectExtent l="0" t="0" r="0" b="1905"/>
            <wp:wrapSquare wrapText="bothSides"/>
            <wp:docPr id="11121055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05567" name="Picture 111210556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CA666" w14:textId="7882968A" w:rsidR="00325900" w:rsidRDefault="00325900" w:rsidP="00325900">
      <w:pPr>
        <w:rPr>
          <w:lang w:val="en-GB"/>
        </w:rPr>
      </w:pPr>
      <w:r>
        <w:rPr>
          <w:lang w:val="en-GB"/>
        </w:rPr>
        <w:lastRenderedPageBreak/>
        <w:t>Location 3</w:t>
      </w:r>
    </w:p>
    <w:p w14:paraId="3EC89443" w14:textId="10AF7F26" w:rsidR="00325900" w:rsidRDefault="00325900" w:rsidP="00325900">
      <w:pPr>
        <w:rPr>
          <w:lang w:val="en-GB"/>
        </w:rPr>
      </w:pPr>
    </w:p>
    <w:p w14:paraId="2FEC95E6" w14:textId="63A10B49" w:rsidR="00325900" w:rsidRDefault="00325900" w:rsidP="00325900">
      <w:pPr>
        <w:rPr>
          <w:lang w:val="en-GB"/>
        </w:rPr>
      </w:pPr>
      <w:r>
        <w:rPr>
          <w:lang w:val="en-GB"/>
        </w:rPr>
        <w:t xml:space="preserve">Coordinates – </w:t>
      </w:r>
      <w:r w:rsidR="00BA16AC">
        <w:rPr>
          <w:lang w:val="en-GB"/>
        </w:rPr>
        <w:t>(</w:t>
      </w:r>
      <w:r w:rsidR="00BA16AC" w:rsidRPr="00BA16AC">
        <w:rPr>
          <w:lang w:val="en-GB"/>
        </w:rPr>
        <w:t>51.93269° N, 4.69060° E</w:t>
      </w:r>
      <w:r w:rsidR="00BA16AC">
        <w:rPr>
          <w:lang w:val="en-GB"/>
        </w:rPr>
        <w:t>)</w:t>
      </w:r>
    </w:p>
    <w:p w14:paraId="223F5DF1" w14:textId="6443812E" w:rsidR="00325900" w:rsidRDefault="00325900" w:rsidP="00325900">
      <w:pPr>
        <w:rPr>
          <w:lang w:val="en-GB"/>
        </w:rPr>
      </w:pPr>
      <w:r>
        <w:rPr>
          <w:lang w:val="en-GB"/>
        </w:rPr>
        <w:t xml:space="preserve">What 3 words – inapt evolves televised </w:t>
      </w:r>
    </w:p>
    <w:p w14:paraId="7403A1AB" w14:textId="0A7B28D8" w:rsidR="00325900" w:rsidRDefault="00325900" w:rsidP="00325900">
      <w:pPr>
        <w:rPr>
          <w:lang w:val="en-GB"/>
        </w:rPr>
      </w:pPr>
      <w:r>
        <w:rPr>
          <w:lang w:val="en-GB"/>
        </w:rPr>
        <w:t xml:space="preserve">Weather – windy sunny 16 degrees 14mph ESE winds </w:t>
      </w:r>
    </w:p>
    <w:p w14:paraId="4A5E0306" w14:textId="559F666B" w:rsidR="00325900" w:rsidRDefault="00325900" w:rsidP="00325900">
      <w:pPr>
        <w:rPr>
          <w:lang w:val="en-GB"/>
        </w:rPr>
      </w:pPr>
      <w:r>
        <w:rPr>
          <w:lang w:val="en-GB"/>
        </w:rPr>
        <w:t>TOD – 12:05</w:t>
      </w:r>
    </w:p>
    <w:p w14:paraId="13A6D838" w14:textId="77777777" w:rsidR="00325900" w:rsidRDefault="00325900" w:rsidP="00325900">
      <w:pPr>
        <w:rPr>
          <w:lang w:val="en-GB"/>
        </w:rPr>
      </w:pPr>
    </w:p>
    <w:p w14:paraId="02C1AA6C" w14:textId="10BDC9A6" w:rsidR="00325900" w:rsidRDefault="00325900" w:rsidP="00325900">
      <w:pPr>
        <w:rPr>
          <w:lang w:val="en-GB"/>
        </w:rPr>
      </w:pPr>
      <w:r>
        <w:rPr>
          <w:lang w:val="en-GB"/>
        </w:rPr>
        <w:t>Ammonium nitrate mg/</w:t>
      </w:r>
      <w:proofErr w:type="gramStart"/>
      <w:r>
        <w:rPr>
          <w:lang w:val="en-GB"/>
        </w:rPr>
        <w:t>l :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0.01 ,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0.00 ,</w:t>
      </w:r>
      <w:proofErr w:type="gramEnd"/>
      <w:r>
        <w:rPr>
          <w:lang w:val="en-GB"/>
        </w:rPr>
        <w:t xml:space="preserve"> 0.01</w:t>
      </w:r>
    </w:p>
    <w:p w14:paraId="5AB3AF0D" w14:textId="5C2AC34C" w:rsidR="00325900" w:rsidRDefault="00325900" w:rsidP="00325900">
      <w:pPr>
        <w:rPr>
          <w:lang w:val="en-GB"/>
        </w:rPr>
      </w:pPr>
      <w:proofErr w:type="gramStart"/>
      <w:r>
        <w:rPr>
          <w:lang w:val="en-GB"/>
        </w:rPr>
        <w:t>Phosphate :</w:t>
      </w:r>
      <w:proofErr w:type="gramEnd"/>
      <w:r>
        <w:rPr>
          <w:lang w:val="en-GB"/>
        </w:rPr>
        <w:t xml:space="preserve"> 0.00 0.00 0.00</w:t>
      </w:r>
    </w:p>
    <w:p w14:paraId="3A4F59F2" w14:textId="1DEBEA6D" w:rsidR="00325900" w:rsidRDefault="00325900" w:rsidP="00325900">
      <w:pPr>
        <w:rPr>
          <w:lang w:val="en-GB"/>
        </w:rPr>
      </w:pPr>
      <w:r>
        <w:rPr>
          <w:lang w:val="en-GB"/>
        </w:rPr>
        <w:t>Dissolved O</w:t>
      </w:r>
      <w:proofErr w:type="gramStart"/>
      <w:r>
        <w:rPr>
          <w:lang w:val="en-GB"/>
        </w:rPr>
        <w:t>2 :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15.59 ,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15.86 ,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15.88 ,</w:t>
      </w:r>
      <w:proofErr w:type="gramEnd"/>
      <w:r>
        <w:rPr>
          <w:lang w:val="en-GB"/>
        </w:rPr>
        <w:t xml:space="preserve"> 18.88</w:t>
      </w:r>
    </w:p>
    <w:p w14:paraId="113A69B1" w14:textId="4DCC6E79" w:rsidR="00325900" w:rsidRDefault="00325900" w:rsidP="00325900">
      <w:pPr>
        <w:rPr>
          <w:lang w:val="en-GB"/>
        </w:rPr>
      </w:pPr>
      <w:r>
        <w:rPr>
          <w:lang w:val="en-GB"/>
        </w:rPr>
        <w:t xml:space="preserve">EC micro </w:t>
      </w:r>
      <w:proofErr w:type="gramStart"/>
      <w:r>
        <w:rPr>
          <w:lang w:val="en-GB"/>
        </w:rPr>
        <w:t>siemens :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615 ,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616 ,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617 ,</w:t>
      </w:r>
      <w:proofErr w:type="gramEnd"/>
      <w:r>
        <w:rPr>
          <w:lang w:val="en-GB"/>
        </w:rPr>
        <w:t xml:space="preserve"> 617</w:t>
      </w:r>
    </w:p>
    <w:p w14:paraId="08F55770" w14:textId="3036C357" w:rsidR="00325900" w:rsidRDefault="00325900" w:rsidP="00325900">
      <w:pPr>
        <w:rPr>
          <w:lang w:val="en-GB"/>
        </w:rPr>
      </w:pPr>
      <w:r>
        <w:rPr>
          <w:lang w:val="en-GB"/>
        </w:rPr>
        <w:t xml:space="preserve">TDS ppm: </w:t>
      </w:r>
      <w:proofErr w:type="gramStart"/>
      <w:r>
        <w:rPr>
          <w:lang w:val="en-GB"/>
        </w:rPr>
        <w:t>308 ,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309 ,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309 ,</w:t>
      </w:r>
      <w:proofErr w:type="gramEnd"/>
      <w:r>
        <w:rPr>
          <w:lang w:val="en-GB"/>
        </w:rPr>
        <w:t xml:space="preserve"> 308 </w:t>
      </w:r>
    </w:p>
    <w:p w14:paraId="472816A3" w14:textId="1F236F33" w:rsidR="00325900" w:rsidRDefault="00325900" w:rsidP="00325900">
      <w:pPr>
        <w:rPr>
          <w:lang w:val="en-GB"/>
        </w:rPr>
      </w:pPr>
      <w:r>
        <w:rPr>
          <w:lang w:val="en-GB"/>
        </w:rPr>
        <w:t xml:space="preserve">pH: </w:t>
      </w:r>
      <w:proofErr w:type="gramStart"/>
      <w:r>
        <w:rPr>
          <w:lang w:val="en-GB"/>
        </w:rPr>
        <w:t>6.56 ,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6.85 ,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6.92 ,</w:t>
      </w:r>
      <w:proofErr w:type="gramEnd"/>
      <w:r>
        <w:rPr>
          <w:lang w:val="en-GB"/>
        </w:rPr>
        <w:t xml:space="preserve"> 7.02</w:t>
      </w:r>
    </w:p>
    <w:p w14:paraId="67F958D5" w14:textId="7B0ED1C4" w:rsidR="00325900" w:rsidRDefault="00325900" w:rsidP="00325900">
      <w:pPr>
        <w:rPr>
          <w:lang w:val="en-GB"/>
        </w:rPr>
      </w:pPr>
    </w:p>
    <w:p w14:paraId="63D1D99D" w14:textId="715E87FD" w:rsidR="00325900" w:rsidRDefault="00325900" w:rsidP="00325900">
      <w:pPr>
        <w:rPr>
          <w:lang w:val="en-GB"/>
        </w:rPr>
      </w:pPr>
      <w:proofErr w:type="gramStart"/>
      <w:r>
        <w:rPr>
          <w:lang w:val="en-GB"/>
        </w:rPr>
        <w:t>Soil :</w:t>
      </w:r>
      <w:proofErr w:type="gramEnd"/>
      <w:r>
        <w:rPr>
          <w:lang w:val="en-GB"/>
        </w:rPr>
        <w:t xml:space="preserve"> </w:t>
      </w:r>
    </w:p>
    <w:p w14:paraId="04964E01" w14:textId="36AC73B7" w:rsidR="00325900" w:rsidRDefault="00325900" w:rsidP="00325900">
      <w:pPr>
        <w:rPr>
          <w:lang w:val="en-GB"/>
        </w:rPr>
      </w:pPr>
      <w:r>
        <w:rPr>
          <w:lang w:val="en-GB"/>
        </w:rPr>
        <w:t xml:space="preserve">EC: </w:t>
      </w:r>
      <w:proofErr w:type="gramStart"/>
      <w:r>
        <w:rPr>
          <w:lang w:val="en-GB"/>
        </w:rPr>
        <w:t>22 ,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23 ,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23 ,</w:t>
      </w:r>
      <w:proofErr w:type="gramEnd"/>
      <w:r>
        <w:rPr>
          <w:lang w:val="en-GB"/>
        </w:rPr>
        <w:t xml:space="preserve"> 23 </w:t>
      </w:r>
    </w:p>
    <w:p w14:paraId="153B3A68" w14:textId="4CCD8CBF" w:rsidR="00325900" w:rsidRDefault="00325900" w:rsidP="00325900">
      <w:pPr>
        <w:rPr>
          <w:lang w:val="en-GB"/>
        </w:rPr>
      </w:pPr>
      <w:r>
        <w:rPr>
          <w:lang w:val="en-GB"/>
        </w:rPr>
        <w:t xml:space="preserve">TDS: </w:t>
      </w:r>
      <w:proofErr w:type="gramStart"/>
      <w:r>
        <w:rPr>
          <w:lang w:val="en-GB"/>
        </w:rPr>
        <w:t>14 ,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14 ,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15 ,</w:t>
      </w:r>
      <w:proofErr w:type="gramEnd"/>
      <w:r>
        <w:rPr>
          <w:lang w:val="en-GB"/>
        </w:rPr>
        <w:t xml:space="preserve"> 15 </w:t>
      </w:r>
    </w:p>
    <w:p w14:paraId="1C3C6A8B" w14:textId="2AD6A938" w:rsidR="00325900" w:rsidRPr="000609DF" w:rsidRDefault="00A675FA" w:rsidP="003259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51" behindDoc="0" locked="0" layoutInCell="1" allowOverlap="1" wp14:anchorId="27D790D3" wp14:editId="6486B90E">
            <wp:simplePos x="0" y="0"/>
            <wp:positionH relativeFrom="column">
              <wp:posOffset>3429000</wp:posOffset>
            </wp:positionH>
            <wp:positionV relativeFrom="paragraph">
              <wp:posOffset>264795</wp:posOffset>
            </wp:positionV>
            <wp:extent cx="2595880" cy="1459230"/>
            <wp:effectExtent l="0" t="0" r="0" b="1270"/>
            <wp:wrapSquare wrapText="bothSides"/>
            <wp:docPr id="31992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8877" name="Picture 3199288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8253" behindDoc="0" locked="0" layoutInCell="1" allowOverlap="1" wp14:anchorId="1FF1B100" wp14:editId="25F93583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2595880" cy="1460500"/>
            <wp:effectExtent l="0" t="0" r="0" b="0"/>
            <wp:wrapSquare wrapText="bothSides"/>
            <wp:docPr id="733319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19462" name="Picture 73331946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900">
        <w:rPr>
          <w:lang w:val="en-GB"/>
        </w:rPr>
        <w:t xml:space="preserve">pH: </w:t>
      </w:r>
      <w:proofErr w:type="gramStart"/>
      <w:r w:rsidR="00325900">
        <w:rPr>
          <w:lang w:val="en-GB"/>
        </w:rPr>
        <w:t>7.89 ,</w:t>
      </w:r>
      <w:proofErr w:type="gramEnd"/>
      <w:r w:rsidR="00325900">
        <w:rPr>
          <w:lang w:val="en-GB"/>
        </w:rPr>
        <w:t xml:space="preserve"> 7.89, </w:t>
      </w:r>
      <w:proofErr w:type="gramStart"/>
      <w:r w:rsidR="00325900">
        <w:rPr>
          <w:lang w:val="en-GB"/>
        </w:rPr>
        <w:t>7.87 ,</w:t>
      </w:r>
      <w:proofErr w:type="gramEnd"/>
      <w:r w:rsidR="00325900">
        <w:rPr>
          <w:lang w:val="en-GB"/>
        </w:rPr>
        <w:t xml:space="preserve"> 7.85 </w:t>
      </w:r>
    </w:p>
    <w:p w14:paraId="1F9D0546" w14:textId="4249F8B2" w:rsidR="000C1F2E" w:rsidRDefault="000C1F2E" w:rsidP="00325900">
      <w:pPr>
        <w:rPr>
          <w:lang w:val="en-GB"/>
        </w:rPr>
      </w:pPr>
    </w:p>
    <w:p w14:paraId="601FF725" w14:textId="7A321847" w:rsidR="000C1F2E" w:rsidRPr="000609DF" w:rsidRDefault="000C1F2E" w:rsidP="00325900">
      <w:pPr>
        <w:rPr>
          <w:lang w:val="en-GB"/>
        </w:rPr>
      </w:pPr>
    </w:p>
    <w:p w14:paraId="54D02A44" w14:textId="0FDA2799" w:rsidR="00325900" w:rsidRPr="000609DF" w:rsidRDefault="00325900" w:rsidP="00325900">
      <w:pPr>
        <w:rPr>
          <w:lang w:val="en-GB"/>
        </w:rPr>
      </w:pPr>
    </w:p>
    <w:p w14:paraId="27F82F29" w14:textId="3FD0F74C" w:rsidR="00A675FA" w:rsidRDefault="00A675FA" w:rsidP="00325900">
      <w:pPr>
        <w:rPr>
          <w:lang w:val="en-GB"/>
        </w:rPr>
      </w:pPr>
    </w:p>
    <w:p w14:paraId="6F72F50E" w14:textId="77777777" w:rsidR="00A675FA" w:rsidRDefault="00A675FA" w:rsidP="00325900">
      <w:pPr>
        <w:rPr>
          <w:lang w:val="en-GB"/>
        </w:rPr>
      </w:pPr>
    </w:p>
    <w:p w14:paraId="54CA0488" w14:textId="716DF867" w:rsidR="00A675FA" w:rsidRDefault="00A675FA" w:rsidP="00325900">
      <w:pPr>
        <w:rPr>
          <w:lang w:val="en-GB"/>
        </w:rPr>
      </w:pPr>
    </w:p>
    <w:p w14:paraId="1856773E" w14:textId="5D5D3FDF" w:rsidR="00A675FA" w:rsidRDefault="00A675FA" w:rsidP="003259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52" behindDoc="0" locked="0" layoutInCell="1" allowOverlap="1" wp14:anchorId="7D7E8CF0" wp14:editId="1FFF735B">
            <wp:simplePos x="0" y="0"/>
            <wp:positionH relativeFrom="column">
              <wp:posOffset>0</wp:posOffset>
            </wp:positionH>
            <wp:positionV relativeFrom="paragraph">
              <wp:posOffset>-211455</wp:posOffset>
            </wp:positionV>
            <wp:extent cx="2595880" cy="1459865"/>
            <wp:effectExtent l="0" t="0" r="0" b="635"/>
            <wp:wrapSquare wrapText="bothSides"/>
            <wp:docPr id="1642965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65174" name="Picture 16429651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2CD31" w14:textId="77777777" w:rsidR="00A675FA" w:rsidRDefault="00A675FA" w:rsidP="00325900">
      <w:pPr>
        <w:rPr>
          <w:lang w:val="en-GB"/>
        </w:rPr>
      </w:pPr>
    </w:p>
    <w:p w14:paraId="783D10B1" w14:textId="77777777" w:rsidR="00A675FA" w:rsidRDefault="00A675FA" w:rsidP="00325900">
      <w:pPr>
        <w:rPr>
          <w:lang w:val="en-GB"/>
        </w:rPr>
      </w:pPr>
    </w:p>
    <w:p w14:paraId="42A00A81" w14:textId="77777777" w:rsidR="00A675FA" w:rsidRDefault="00A675FA" w:rsidP="00325900">
      <w:pPr>
        <w:rPr>
          <w:lang w:val="en-GB"/>
        </w:rPr>
      </w:pPr>
    </w:p>
    <w:p w14:paraId="306040F8" w14:textId="59B65321" w:rsidR="00325900" w:rsidRDefault="00325900" w:rsidP="00325900">
      <w:pPr>
        <w:rPr>
          <w:lang w:val="en-GB"/>
        </w:rPr>
      </w:pPr>
      <w:r>
        <w:rPr>
          <w:lang w:val="en-GB"/>
        </w:rPr>
        <w:lastRenderedPageBreak/>
        <w:t>Location 4</w:t>
      </w:r>
    </w:p>
    <w:p w14:paraId="77A92CED" w14:textId="5E654755" w:rsidR="00325900" w:rsidRDefault="00325900" w:rsidP="00325900">
      <w:pPr>
        <w:rPr>
          <w:lang w:val="en-GB"/>
        </w:rPr>
      </w:pPr>
    </w:p>
    <w:p w14:paraId="302D8133" w14:textId="65195996" w:rsidR="00325900" w:rsidRDefault="00325900" w:rsidP="00325900">
      <w:pPr>
        <w:rPr>
          <w:lang w:val="en-GB"/>
        </w:rPr>
      </w:pPr>
      <w:r>
        <w:rPr>
          <w:lang w:val="en-GB"/>
        </w:rPr>
        <w:t xml:space="preserve">Coordinates – </w:t>
      </w:r>
      <w:r w:rsidR="00BA16AC">
        <w:rPr>
          <w:lang w:val="en-GB"/>
        </w:rPr>
        <w:t xml:space="preserve">(51.92660 </w:t>
      </w:r>
      <w:proofErr w:type="gramStart"/>
      <w:r w:rsidR="00BA16AC">
        <w:rPr>
          <w:lang w:val="en-GB"/>
        </w:rPr>
        <w:t>N ,</w:t>
      </w:r>
      <w:proofErr w:type="gramEnd"/>
      <w:r w:rsidR="00BA16AC">
        <w:rPr>
          <w:lang w:val="en-GB"/>
        </w:rPr>
        <w:t xml:space="preserve"> 4.68902 E)</w:t>
      </w:r>
    </w:p>
    <w:p w14:paraId="5CC25A2B" w14:textId="4D1B6F02" w:rsidR="00325900" w:rsidRDefault="00325900" w:rsidP="00325900">
      <w:pPr>
        <w:rPr>
          <w:lang w:val="en-GB"/>
        </w:rPr>
      </w:pPr>
      <w:r>
        <w:rPr>
          <w:lang w:val="en-GB"/>
        </w:rPr>
        <w:t xml:space="preserve">What 3 words – </w:t>
      </w:r>
      <w:r w:rsidR="00CF7D64">
        <w:rPr>
          <w:lang w:val="en-GB"/>
        </w:rPr>
        <w:t xml:space="preserve">Jelly </w:t>
      </w:r>
      <w:proofErr w:type="spellStart"/>
      <w:r w:rsidR="00CF7D64">
        <w:rPr>
          <w:lang w:val="en-GB"/>
        </w:rPr>
        <w:t>P</w:t>
      </w:r>
      <w:r w:rsidR="00C35B8F">
        <w:rPr>
          <w:lang w:val="en-GB"/>
        </w:rPr>
        <w:t>h</w:t>
      </w:r>
      <w:r w:rsidR="00CF7D64">
        <w:rPr>
          <w:lang w:val="en-GB"/>
        </w:rPr>
        <w:t>ilsopher</w:t>
      </w:r>
      <w:proofErr w:type="spellEnd"/>
      <w:r w:rsidR="00C35B8F">
        <w:rPr>
          <w:lang w:val="en-GB"/>
        </w:rPr>
        <w:t xml:space="preserve"> Fluids </w:t>
      </w:r>
    </w:p>
    <w:p w14:paraId="2709F8E4" w14:textId="2E504CD7" w:rsidR="00325900" w:rsidRDefault="00325900" w:rsidP="00325900">
      <w:pPr>
        <w:rPr>
          <w:lang w:val="en-GB"/>
        </w:rPr>
      </w:pPr>
      <w:r>
        <w:rPr>
          <w:lang w:val="en-GB"/>
        </w:rPr>
        <w:t xml:space="preserve">Weather </w:t>
      </w:r>
      <w:proofErr w:type="gramStart"/>
      <w:r>
        <w:rPr>
          <w:lang w:val="en-GB"/>
        </w:rPr>
        <w:t xml:space="preserve">– </w:t>
      </w:r>
      <w:r w:rsidR="00BA16AC">
        <w:rPr>
          <w:lang w:val="en-GB"/>
        </w:rPr>
        <w:t xml:space="preserve"> sunny</w:t>
      </w:r>
      <w:proofErr w:type="gramEnd"/>
      <w:r w:rsidR="00BA16AC">
        <w:rPr>
          <w:lang w:val="en-GB"/>
        </w:rPr>
        <w:t xml:space="preserve"> less wind 18 degrees</w:t>
      </w:r>
    </w:p>
    <w:p w14:paraId="449E116E" w14:textId="0054C18B" w:rsidR="00325900" w:rsidRDefault="00325900" w:rsidP="00325900">
      <w:pPr>
        <w:rPr>
          <w:lang w:val="en-GB"/>
        </w:rPr>
      </w:pPr>
      <w:r>
        <w:rPr>
          <w:lang w:val="en-GB"/>
        </w:rPr>
        <w:t xml:space="preserve">TOD – </w:t>
      </w:r>
      <w:r w:rsidR="00BA16AC">
        <w:rPr>
          <w:lang w:val="en-GB"/>
        </w:rPr>
        <w:t>14:00</w:t>
      </w:r>
    </w:p>
    <w:p w14:paraId="7F0F7130" w14:textId="77777777" w:rsidR="00325900" w:rsidRDefault="00325900" w:rsidP="00325900">
      <w:pPr>
        <w:rPr>
          <w:lang w:val="en-GB"/>
        </w:rPr>
      </w:pPr>
    </w:p>
    <w:p w14:paraId="0E76428A" w14:textId="3D86F3D8" w:rsidR="00325900" w:rsidRDefault="00325900" w:rsidP="00325900">
      <w:pPr>
        <w:rPr>
          <w:lang w:val="en-GB"/>
        </w:rPr>
      </w:pPr>
      <w:r>
        <w:rPr>
          <w:lang w:val="en-GB"/>
        </w:rPr>
        <w:t>Ammonium nitrate mg/</w:t>
      </w:r>
      <w:proofErr w:type="gramStart"/>
      <w:r>
        <w:rPr>
          <w:lang w:val="en-GB"/>
        </w:rPr>
        <w:t>l :</w:t>
      </w:r>
      <w:proofErr w:type="gramEnd"/>
      <w:r>
        <w:rPr>
          <w:lang w:val="en-GB"/>
        </w:rPr>
        <w:t xml:space="preserve"> </w:t>
      </w:r>
      <w:proofErr w:type="gramStart"/>
      <w:r w:rsidR="00BA16AC">
        <w:rPr>
          <w:lang w:val="en-GB"/>
        </w:rPr>
        <w:t>0.79 ,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1.24 ,</w:t>
      </w:r>
      <w:proofErr w:type="gramEnd"/>
      <w:r w:rsidR="00BA16AC">
        <w:rPr>
          <w:lang w:val="en-GB"/>
        </w:rPr>
        <w:t xml:space="preserve"> 1.35</w:t>
      </w:r>
    </w:p>
    <w:p w14:paraId="69E36499" w14:textId="4694C149" w:rsidR="00325900" w:rsidRDefault="00325900" w:rsidP="00325900">
      <w:pPr>
        <w:rPr>
          <w:lang w:val="en-GB"/>
        </w:rPr>
      </w:pPr>
      <w:proofErr w:type="gramStart"/>
      <w:r>
        <w:rPr>
          <w:lang w:val="en-GB"/>
        </w:rPr>
        <w:t>Phosphate :</w:t>
      </w:r>
      <w:proofErr w:type="gramEnd"/>
      <w:r>
        <w:rPr>
          <w:lang w:val="en-GB"/>
        </w:rPr>
        <w:t xml:space="preserve"> 0.</w:t>
      </w:r>
      <w:r w:rsidR="00BA16AC">
        <w:rPr>
          <w:lang w:val="en-GB"/>
        </w:rPr>
        <w:t>13</w:t>
      </w:r>
      <w:r>
        <w:rPr>
          <w:lang w:val="en-GB"/>
        </w:rPr>
        <w:t xml:space="preserve"> 0.00 0.0</w:t>
      </w:r>
      <w:r w:rsidR="00BA16AC">
        <w:rPr>
          <w:lang w:val="en-GB"/>
        </w:rPr>
        <w:t>3</w:t>
      </w:r>
    </w:p>
    <w:p w14:paraId="539731D3" w14:textId="3719BA3E" w:rsidR="00325900" w:rsidRDefault="00325900" w:rsidP="00325900">
      <w:pPr>
        <w:rPr>
          <w:lang w:val="en-GB"/>
        </w:rPr>
      </w:pPr>
      <w:r>
        <w:rPr>
          <w:lang w:val="en-GB"/>
        </w:rPr>
        <w:t>Dissolved O</w:t>
      </w:r>
      <w:proofErr w:type="gramStart"/>
      <w:r>
        <w:rPr>
          <w:lang w:val="en-GB"/>
        </w:rPr>
        <w:t>2 :</w:t>
      </w:r>
      <w:proofErr w:type="gramEnd"/>
      <w:r>
        <w:rPr>
          <w:lang w:val="en-GB"/>
        </w:rPr>
        <w:t xml:space="preserve"> </w:t>
      </w:r>
      <w:r w:rsidR="00BA16AC">
        <w:rPr>
          <w:lang w:val="en-GB"/>
        </w:rPr>
        <w:t>-0.</w:t>
      </w:r>
      <w:proofErr w:type="gramStart"/>
      <w:r w:rsidR="00BA16AC">
        <w:rPr>
          <w:lang w:val="en-GB"/>
        </w:rPr>
        <w:t>21 ,</w:t>
      </w:r>
      <w:proofErr w:type="gramEnd"/>
      <w:r w:rsidR="00BA16AC">
        <w:rPr>
          <w:lang w:val="en-GB"/>
        </w:rPr>
        <w:t xml:space="preserve"> -0.</w:t>
      </w:r>
      <w:proofErr w:type="gramStart"/>
      <w:r w:rsidR="00BA16AC">
        <w:rPr>
          <w:lang w:val="en-GB"/>
        </w:rPr>
        <w:t>13 ,</w:t>
      </w:r>
      <w:proofErr w:type="gramEnd"/>
      <w:r w:rsidR="00BA16AC">
        <w:rPr>
          <w:lang w:val="en-GB"/>
        </w:rPr>
        <w:t xml:space="preserve"> -0.</w:t>
      </w:r>
      <w:proofErr w:type="gramStart"/>
      <w:r w:rsidR="00BA16AC">
        <w:rPr>
          <w:lang w:val="en-GB"/>
        </w:rPr>
        <w:t>13 ,</w:t>
      </w:r>
      <w:proofErr w:type="gramEnd"/>
      <w:r w:rsidR="00BA16AC">
        <w:rPr>
          <w:lang w:val="en-GB"/>
        </w:rPr>
        <w:t xml:space="preserve"> -0.14</w:t>
      </w:r>
    </w:p>
    <w:p w14:paraId="6A5F493C" w14:textId="6F29CF24" w:rsidR="00325900" w:rsidRDefault="00325900" w:rsidP="00325900">
      <w:pPr>
        <w:rPr>
          <w:lang w:val="en-GB"/>
        </w:rPr>
      </w:pPr>
      <w:r>
        <w:rPr>
          <w:lang w:val="en-GB"/>
        </w:rPr>
        <w:t xml:space="preserve">EC micro </w:t>
      </w:r>
      <w:proofErr w:type="gramStart"/>
      <w:r>
        <w:rPr>
          <w:lang w:val="en-GB"/>
        </w:rPr>
        <w:t>siemens :</w:t>
      </w:r>
      <w:proofErr w:type="gramEnd"/>
      <w:r>
        <w:rPr>
          <w:lang w:val="en-GB"/>
        </w:rPr>
        <w:t xml:space="preserve"> </w:t>
      </w:r>
      <w:proofErr w:type="gramStart"/>
      <w:r w:rsidR="00BA16AC">
        <w:rPr>
          <w:lang w:val="en-GB"/>
        </w:rPr>
        <w:t>543 ,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543 ,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543 ,</w:t>
      </w:r>
      <w:proofErr w:type="gramEnd"/>
      <w:r w:rsidR="00BA16AC">
        <w:rPr>
          <w:lang w:val="en-GB"/>
        </w:rPr>
        <w:t xml:space="preserve"> 543</w:t>
      </w:r>
    </w:p>
    <w:p w14:paraId="64897DFA" w14:textId="1246A338" w:rsidR="00325900" w:rsidRDefault="00325900" w:rsidP="00325900">
      <w:pPr>
        <w:rPr>
          <w:lang w:val="en-GB"/>
        </w:rPr>
      </w:pPr>
      <w:r>
        <w:rPr>
          <w:lang w:val="en-GB"/>
        </w:rPr>
        <w:t xml:space="preserve">TDS ppm: </w:t>
      </w:r>
      <w:proofErr w:type="gramStart"/>
      <w:r w:rsidR="00BA16AC">
        <w:rPr>
          <w:lang w:val="en-GB"/>
        </w:rPr>
        <w:t>272 ,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272 ,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272 ,</w:t>
      </w:r>
      <w:proofErr w:type="gramEnd"/>
      <w:r w:rsidR="00BA16AC">
        <w:rPr>
          <w:lang w:val="en-GB"/>
        </w:rPr>
        <w:t xml:space="preserve"> 272 </w:t>
      </w:r>
    </w:p>
    <w:p w14:paraId="09B2D157" w14:textId="4CFF3F8A" w:rsidR="00325900" w:rsidRDefault="00325900" w:rsidP="00325900">
      <w:pPr>
        <w:rPr>
          <w:lang w:val="en-GB"/>
        </w:rPr>
      </w:pPr>
      <w:r>
        <w:rPr>
          <w:lang w:val="en-GB"/>
        </w:rPr>
        <w:t>pH</w:t>
      </w:r>
      <w:r w:rsidR="00BA16AC">
        <w:rPr>
          <w:lang w:val="en-GB"/>
        </w:rPr>
        <w:t xml:space="preserve">: </w:t>
      </w:r>
      <w:proofErr w:type="gramStart"/>
      <w:r w:rsidR="00BA16AC">
        <w:rPr>
          <w:lang w:val="en-GB"/>
        </w:rPr>
        <w:t>7 ,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7 ,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7.03 ,</w:t>
      </w:r>
      <w:proofErr w:type="gramEnd"/>
      <w:r w:rsidR="00BA16AC">
        <w:rPr>
          <w:lang w:val="en-GB"/>
        </w:rPr>
        <w:t xml:space="preserve"> 7.05 </w:t>
      </w:r>
    </w:p>
    <w:p w14:paraId="2C15B133" w14:textId="7A01B566" w:rsidR="00325900" w:rsidRDefault="00325900" w:rsidP="00325900">
      <w:pPr>
        <w:rPr>
          <w:lang w:val="en-GB"/>
        </w:rPr>
      </w:pPr>
    </w:p>
    <w:p w14:paraId="573BCD04" w14:textId="5D3FAB3B" w:rsidR="00325900" w:rsidRDefault="00325900" w:rsidP="00325900">
      <w:pPr>
        <w:rPr>
          <w:lang w:val="en-GB"/>
        </w:rPr>
      </w:pPr>
      <w:proofErr w:type="gramStart"/>
      <w:r>
        <w:rPr>
          <w:lang w:val="en-GB"/>
        </w:rPr>
        <w:t>Soil :</w:t>
      </w:r>
      <w:proofErr w:type="gramEnd"/>
      <w:r>
        <w:rPr>
          <w:lang w:val="en-GB"/>
        </w:rPr>
        <w:t xml:space="preserve"> </w:t>
      </w:r>
    </w:p>
    <w:p w14:paraId="2C34E3FA" w14:textId="07958002" w:rsidR="00325900" w:rsidRDefault="00325900" w:rsidP="00325900">
      <w:pPr>
        <w:rPr>
          <w:lang w:val="en-GB"/>
        </w:rPr>
      </w:pPr>
      <w:r>
        <w:rPr>
          <w:lang w:val="en-GB"/>
        </w:rPr>
        <w:t xml:space="preserve">EC: </w:t>
      </w:r>
      <w:proofErr w:type="gramStart"/>
      <w:r w:rsidR="00BA16AC">
        <w:rPr>
          <w:lang w:val="en-GB"/>
        </w:rPr>
        <w:t>83 ,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83 ,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83 ,</w:t>
      </w:r>
      <w:proofErr w:type="gramEnd"/>
      <w:r w:rsidR="00BA16AC">
        <w:rPr>
          <w:lang w:val="en-GB"/>
        </w:rPr>
        <w:t xml:space="preserve"> 83 </w:t>
      </w:r>
    </w:p>
    <w:p w14:paraId="041AB947" w14:textId="2E93543C" w:rsidR="00325900" w:rsidRDefault="00325900" w:rsidP="00325900">
      <w:pPr>
        <w:rPr>
          <w:lang w:val="en-GB"/>
        </w:rPr>
      </w:pPr>
      <w:r>
        <w:rPr>
          <w:lang w:val="en-GB"/>
        </w:rPr>
        <w:t xml:space="preserve">TDS: </w:t>
      </w:r>
      <w:proofErr w:type="gramStart"/>
      <w:r w:rsidR="00BA16AC">
        <w:rPr>
          <w:lang w:val="en-GB"/>
        </w:rPr>
        <w:t>37 ,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37 ,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37 ,</w:t>
      </w:r>
      <w:proofErr w:type="gramEnd"/>
      <w:r w:rsidR="00BA16AC">
        <w:rPr>
          <w:lang w:val="en-GB"/>
        </w:rPr>
        <w:t xml:space="preserve"> 37 </w:t>
      </w:r>
    </w:p>
    <w:p w14:paraId="104288E6" w14:textId="07FAF208" w:rsidR="00325900" w:rsidRPr="000609DF" w:rsidRDefault="004505BC" w:rsidP="003259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57" behindDoc="0" locked="0" layoutInCell="1" allowOverlap="1" wp14:anchorId="4CABAEB6" wp14:editId="0C1712B5">
            <wp:simplePos x="0" y="0"/>
            <wp:positionH relativeFrom="column">
              <wp:posOffset>-88900</wp:posOffset>
            </wp:positionH>
            <wp:positionV relativeFrom="paragraph">
              <wp:posOffset>302895</wp:posOffset>
            </wp:positionV>
            <wp:extent cx="1524635" cy="2710180"/>
            <wp:effectExtent l="0" t="0" r="0" b="0"/>
            <wp:wrapSquare wrapText="bothSides"/>
            <wp:docPr id="1957861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61395" name="Picture 195786139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900">
        <w:rPr>
          <w:lang w:val="en-GB"/>
        </w:rPr>
        <w:t xml:space="preserve">pH: </w:t>
      </w:r>
      <w:proofErr w:type="gramStart"/>
      <w:r w:rsidR="00BA16AC">
        <w:rPr>
          <w:lang w:val="en-GB"/>
        </w:rPr>
        <w:t>6.5 ,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6.51 ,</w:t>
      </w:r>
      <w:proofErr w:type="gramEnd"/>
      <w:r w:rsidR="00BA16AC">
        <w:rPr>
          <w:lang w:val="en-GB"/>
        </w:rPr>
        <w:t xml:space="preserve"> </w:t>
      </w:r>
      <w:proofErr w:type="gramStart"/>
      <w:r w:rsidR="00BA16AC">
        <w:rPr>
          <w:lang w:val="en-GB"/>
        </w:rPr>
        <w:t>6.4 ,</w:t>
      </w:r>
      <w:proofErr w:type="gramEnd"/>
      <w:r w:rsidR="00BA16AC">
        <w:rPr>
          <w:lang w:val="en-GB"/>
        </w:rPr>
        <w:t xml:space="preserve"> 6.45</w:t>
      </w:r>
    </w:p>
    <w:p w14:paraId="63427DB1" w14:textId="4123C242" w:rsidR="001E1B77" w:rsidRPr="000609DF" w:rsidRDefault="004505BC" w:rsidP="003259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54" behindDoc="0" locked="0" layoutInCell="1" allowOverlap="1" wp14:anchorId="05914976" wp14:editId="41C05F5C">
            <wp:simplePos x="0" y="0"/>
            <wp:positionH relativeFrom="column">
              <wp:posOffset>1981200</wp:posOffset>
            </wp:positionH>
            <wp:positionV relativeFrom="paragraph">
              <wp:posOffset>12065</wp:posOffset>
            </wp:positionV>
            <wp:extent cx="2099945" cy="1181100"/>
            <wp:effectExtent l="0" t="0" r="0" b="0"/>
            <wp:wrapSquare wrapText="bothSides"/>
            <wp:docPr id="1487438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38760" name="Picture 148743876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AAA8E" w14:textId="3679D663" w:rsidR="00325900" w:rsidRPr="000609DF" w:rsidRDefault="00325900" w:rsidP="00325900">
      <w:pPr>
        <w:rPr>
          <w:lang w:val="en-GB"/>
        </w:rPr>
      </w:pPr>
    </w:p>
    <w:p w14:paraId="6DE1245B" w14:textId="6EAC11B4" w:rsidR="00325900" w:rsidRPr="000609DF" w:rsidRDefault="004505BC" w:rsidP="000609DF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55" behindDoc="0" locked="0" layoutInCell="1" allowOverlap="1" wp14:anchorId="5F5BCE3E" wp14:editId="1C108B65">
            <wp:simplePos x="0" y="0"/>
            <wp:positionH relativeFrom="column">
              <wp:posOffset>4318000</wp:posOffset>
            </wp:positionH>
            <wp:positionV relativeFrom="paragraph">
              <wp:posOffset>78105</wp:posOffset>
            </wp:positionV>
            <wp:extent cx="2099945" cy="1181100"/>
            <wp:effectExtent l="0" t="0" r="0" b="0"/>
            <wp:wrapSquare wrapText="bothSides"/>
            <wp:docPr id="2135141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41567" name="Picture 213514156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F1996" w14:textId="40A1CC58" w:rsidR="000609DF" w:rsidRPr="000609DF" w:rsidRDefault="004505BC" w:rsidP="000609DF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56" behindDoc="0" locked="0" layoutInCell="1" allowOverlap="1" wp14:anchorId="4CE87641" wp14:editId="13E039A8">
            <wp:simplePos x="0" y="0"/>
            <wp:positionH relativeFrom="column">
              <wp:posOffset>1981200</wp:posOffset>
            </wp:positionH>
            <wp:positionV relativeFrom="paragraph">
              <wp:posOffset>580390</wp:posOffset>
            </wp:positionV>
            <wp:extent cx="2099310" cy="1181100"/>
            <wp:effectExtent l="0" t="0" r="0" b="0"/>
            <wp:wrapSquare wrapText="bothSides"/>
            <wp:docPr id="15652563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56360" name="Picture 156525636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609DF" w:rsidRPr="000609DF" w:rsidSect="0087540B">
      <w:headerReference w:type="default" r:id="rId29"/>
      <w:footerReference w:type="default" r:id="rId30"/>
      <w:type w:val="continuous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F2F37D" w14:textId="77777777" w:rsidR="0038081D" w:rsidRDefault="0038081D" w:rsidP="007140C0">
      <w:pPr>
        <w:spacing w:after="0" w:line="240" w:lineRule="auto"/>
      </w:pPr>
      <w:r>
        <w:separator/>
      </w:r>
    </w:p>
  </w:endnote>
  <w:endnote w:type="continuationSeparator" w:id="0">
    <w:p w14:paraId="3CC64787" w14:textId="77777777" w:rsidR="0038081D" w:rsidRDefault="0038081D" w:rsidP="007140C0">
      <w:pPr>
        <w:spacing w:after="0" w:line="240" w:lineRule="auto"/>
      </w:pPr>
      <w:r>
        <w:continuationSeparator/>
      </w:r>
    </w:p>
  </w:endnote>
  <w:endnote w:type="continuationNotice" w:id="1">
    <w:p w14:paraId="73E48005" w14:textId="77777777" w:rsidR="0038081D" w:rsidRDefault="003808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utiger 55 Roman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98439094"/>
      <w:docPartObj>
        <w:docPartGallery w:val="Page Numbers (Bottom of Page)"/>
        <w:docPartUnique/>
      </w:docPartObj>
    </w:sdtPr>
    <w:sdtContent>
      <w:sdt>
        <w:sdtPr>
          <w:id w:val="-2118897057"/>
          <w:docPartObj>
            <w:docPartGallery w:val="Page Numbers (Top of Page)"/>
            <w:docPartUnique/>
          </w:docPartObj>
        </w:sdtPr>
        <w:sdtContent>
          <w:p w14:paraId="3558B5FF" w14:textId="77777777" w:rsidR="00335E7C" w:rsidRPr="005B627A" w:rsidRDefault="00335E7C">
            <w:pPr>
              <w:pStyle w:val="Footer"/>
              <w:jc w:val="right"/>
            </w:pPr>
            <w:r w:rsidRPr="005B627A">
              <w:t xml:space="preserve">Page </w:t>
            </w:r>
            <w:r w:rsidRPr="005B627A">
              <w:rPr>
                <w:szCs w:val="24"/>
              </w:rPr>
              <w:fldChar w:fldCharType="begin"/>
            </w:r>
            <w:r w:rsidRPr="005B627A">
              <w:instrText xml:space="preserve"> PAGE </w:instrText>
            </w:r>
            <w:r w:rsidRPr="005B627A">
              <w:rPr>
                <w:szCs w:val="24"/>
              </w:rPr>
              <w:fldChar w:fldCharType="separate"/>
            </w:r>
            <w:r w:rsidRPr="005B627A">
              <w:rPr>
                <w:noProof/>
              </w:rPr>
              <w:t>2</w:t>
            </w:r>
            <w:r w:rsidRPr="005B627A">
              <w:rPr>
                <w:szCs w:val="24"/>
              </w:rPr>
              <w:fldChar w:fldCharType="end"/>
            </w:r>
            <w:r w:rsidRPr="005B627A">
              <w:t xml:space="preserve"> of </w:t>
            </w:r>
            <w:fldSimple w:instr=" NUMPAGES  ">
              <w:r w:rsidRPr="005B627A">
                <w:rPr>
                  <w:noProof/>
                </w:rPr>
                <w:t>2</w:t>
              </w:r>
            </w:fldSimple>
          </w:p>
        </w:sdtContent>
      </w:sdt>
    </w:sdtContent>
  </w:sdt>
  <w:p w14:paraId="274ABC59" w14:textId="77777777" w:rsidR="00335E7C" w:rsidRDefault="00335E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1A7473" w14:textId="77777777" w:rsidR="0038081D" w:rsidRDefault="0038081D" w:rsidP="007140C0">
      <w:pPr>
        <w:spacing w:after="0" w:line="240" w:lineRule="auto"/>
      </w:pPr>
      <w:r>
        <w:separator/>
      </w:r>
    </w:p>
  </w:footnote>
  <w:footnote w:type="continuationSeparator" w:id="0">
    <w:p w14:paraId="4FEEEDA9" w14:textId="77777777" w:rsidR="0038081D" w:rsidRDefault="0038081D" w:rsidP="007140C0">
      <w:pPr>
        <w:spacing w:after="0" w:line="240" w:lineRule="auto"/>
      </w:pPr>
      <w:r>
        <w:continuationSeparator/>
      </w:r>
    </w:p>
  </w:footnote>
  <w:footnote w:type="continuationNotice" w:id="1">
    <w:p w14:paraId="1DAED7E9" w14:textId="77777777" w:rsidR="0038081D" w:rsidRDefault="0038081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22D5FF" w14:textId="77777777" w:rsidR="00335E7C" w:rsidRPr="007140C0" w:rsidRDefault="00335E7C" w:rsidP="004B15E7">
    <w:pPr>
      <w:pStyle w:val="Header"/>
      <w:spacing w:after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F52A4"/>
    <w:multiLevelType w:val="hybridMultilevel"/>
    <w:tmpl w:val="1BB8AA9A"/>
    <w:lvl w:ilvl="0" w:tplc="1009000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1" w15:restartNumberingAfterBreak="0">
    <w:nsid w:val="0A093F76"/>
    <w:multiLevelType w:val="hybridMultilevel"/>
    <w:tmpl w:val="0ECE3E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B28D5"/>
    <w:multiLevelType w:val="hybridMultilevel"/>
    <w:tmpl w:val="4594B550"/>
    <w:lvl w:ilvl="0" w:tplc="5F3AC7F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F3A95"/>
    <w:multiLevelType w:val="hybridMultilevel"/>
    <w:tmpl w:val="61B868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22142B"/>
    <w:multiLevelType w:val="hybridMultilevel"/>
    <w:tmpl w:val="BE22915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942773"/>
    <w:multiLevelType w:val="hybridMultilevel"/>
    <w:tmpl w:val="46FA612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AA5370"/>
    <w:multiLevelType w:val="hybridMultilevel"/>
    <w:tmpl w:val="3D9853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9C1842"/>
    <w:multiLevelType w:val="hybridMultilevel"/>
    <w:tmpl w:val="33440E7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4B5B66"/>
    <w:multiLevelType w:val="hybridMultilevel"/>
    <w:tmpl w:val="61B868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1773A3"/>
    <w:multiLevelType w:val="hybridMultilevel"/>
    <w:tmpl w:val="E76A60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0B47DE"/>
    <w:multiLevelType w:val="hybridMultilevel"/>
    <w:tmpl w:val="89A63D6A"/>
    <w:lvl w:ilvl="0" w:tplc="95B60A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0F0893"/>
    <w:multiLevelType w:val="hybridMultilevel"/>
    <w:tmpl w:val="4CFA883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047B9"/>
    <w:multiLevelType w:val="hybridMultilevel"/>
    <w:tmpl w:val="A274AAB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90D73"/>
    <w:multiLevelType w:val="hybridMultilevel"/>
    <w:tmpl w:val="D5281C1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235DE9"/>
    <w:multiLevelType w:val="hybridMultilevel"/>
    <w:tmpl w:val="F07C70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2974FB"/>
    <w:multiLevelType w:val="hybridMultilevel"/>
    <w:tmpl w:val="0A7ECFF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6452F36"/>
    <w:multiLevelType w:val="hybridMultilevel"/>
    <w:tmpl w:val="DD4433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8328AD"/>
    <w:multiLevelType w:val="hybridMultilevel"/>
    <w:tmpl w:val="7B9EF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194E73"/>
    <w:multiLevelType w:val="hybridMultilevel"/>
    <w:tmpl w:val="57500A3E"/>
    <w:lvl w:ilvl="0" w:tplc="B7C6CAA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  <w:color w:val="000000" w:themeColor="text1"/>
        <w:sz w:val="9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55ACE"/>
    <w:multiLevelType w:val="hybridMultilevel"/>
    <w:tmpl w:val="0ECE3E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1E00F5"/>
    <w:multiLevelType w:val="hybridMultilevel"/>
    <w:tmpl w:val="22BE20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7A3F5E"/>
    <w:multiLevelType w:val="hybridMultilevel"/>
    <w:tmpl w:val="7B50232E"/>
    <w:lvl w:ilvl="0" w:tplc="BE84695C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B0E08D6"/>
    <w:multiLevelType w:val="hybridMultilevel"/>
    <w:tmpl w:val="71961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5B0C1F"/>
    <w:multiLevelType w:val="hybridMultilevel"/>
    <w:tmpl w:val="749048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935870"/>
    <w:multiLevelType w:val="hybridMultilevel"/>
    <w:tmpl w:val="A05423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CA75B2"/>
    <w:multiLevelType w:val="hybridMultilevel"/>
    <w:tmpl w:val="E392EE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91377210">
    <w:abstractNumId w:val="10"/>
  </w:num>
  <w:num w:numId="2" w16cid:durableId="73209611">
    <w:abstractNumId w:val="19"/>
  </w:num>
  <w:num w:numId="3" w16cid:durableId="1604193831">
    <w:abstractNumId w:val="1"/>
  </w:num>
  <w:num w:numId="4" w16cid:durableId="862135905">
    <w:abstractNumId w:val="3"/>
  </w:num>
  <w:num w:numId="5" w16cid:durableId="305017275">
    <w:abstractNumId w:val="8"/>
  </w:num>
  <w:num w:numId="6" w16cid:durableId="710805594">
    <w:abstractNumId w:val="20"/>
  </w:num>
  <w:num w:numId="7" w16cid:durableId="795366925">
    <w:abstractNumId w:val="0"/>
  </w:num>
  <w:num w:numId="8" w16cid:durableId="1275014540">
    <w:abstractNumId w:val="24"/>
  </w:num>
  <w:num w:numId="9" w16cid:durableId="851147593">
    <w:abstractNumId w:val="23"/>
  </w:num>
  <w:num w:numId="10" w16cid:durableId="930888768">
    <w:abstractNumId w:val="14"/>
  </w:num>
  <w:num w:numId="11" w16cid:durableId="672268835">
    <w:abstractNumId w:val="12"/>
  </w:num>
  <w:num w:numId="12" w16cid:durableId="866598619">
    <w:abstractNumId w:val="11"/>
  </w:num>
  <w:num w:numId="13" w16cid:durableId="302807108">
    <w:abstractNumId w:val="9"/>
  </w:num>
  <w:num w:numId="14" w16cid:durableId="2111703858">
    <w:abstractNumId w:val="7"/>
  </w:num>
  <w:num w:numId="15" w16cid:durableId="182596868">
    <w:abstractNumId w:val="4"/>
  </w:num>
  <w:num w:numId="16" w16cid:durableId="142426392">
    <w:abstractNumId w:val="6"/>
  </w:num>
  <w:num w:numId="17" w16cid:durableId="1938172466">
    <w:abstractNumId w:val="13"/>
  </w:num>
  <w:num w:numId="18" w16cid:durableId="1745027888">
    <w:abstractNumId w:val="15"/>
  </w:num>
  <w:num w:numId="19" w16cid:durableId="1814179710">
    <w:abstractNumId w:val="25"/>
  </w:num>
  <w:num w:numId="20" w16cid:durableId="813570808">
    <w:abstractNumId w:val="5"/>
  </w:num>
  <w:num w:numId="21" w16cid:durableId="876357417">
    <w:abstractNumId w:val="21"/>
  </w:num>
  <w:num w:numId="22" w16cid:durableId="1054544998">
    <w:abstractNumId w:val="17"/>
  </w:num>
  <w:num w:numId="23" w16cid:durableId="377509387">
    <w:abstractNumId w:val="16"/>
  </w:num>
  <w:num w:numId="24" w16cid:durableId="1365135528">
    <w:abstractNumId w:val="22"/>
  </w:num>
  <w:num w:numId="25" w16cid:durableId="1916429350">
    <w:abstractNumId w:val="18"/>
  </w:num>
  <w:num w:numId="26" w16cid:durableId="625507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319"/>
    <w:rsid w:val="00007BDD"/>
    <w:rsid w:val="0002618E"/>
    <w:rsid w:val="00026A3D"/>
    <w:rsid w:val="000413A4"/>
    <w:rsid w:val="00043274"/>
    <w:rsid w:val="00043EE6"/>
    <w:rsid w:val="00055DF3"/>
    <w:rsid w:val="00056B40"/>
    <w:rsid w:val="000609DF"/>
    <w:rsid w:val="0008044E"/>
    <w:rsid w:val="00080958"/>
    <w:rsid w:val="000A3134"/>
    <w:rsid w:val="000C0170"/>
    <w:rsid w:val="000C14FA"/>
    <w:rsid w:val="000C1F2E"/>
    <w:rsid w:val="00110634"/>
    <w:rsid w:val="00111269"/>
    <w:rsid w:val="00125564"/>
    <w:rsid w:val="00140237"/>
    <w:rsid w:val="00151715"/>
    <w:rsid w:val="00160718"/>
    <w:rsid w:val="00167500"/>
    <w:rsid w:val="001744E0"/>
    <w:rsid w:val="00184F41"/>
    <w:rsid w:val="001941A9"/>
    <w:rsid w:val="00197CAB"/>
    <w:rsid w:val="001A1594"/>
    <w:rsid w:val="001A768A"/>
    <w:rsid w:val="001C00CD"/>
    <w:rsid w:val="001D04E7"/>
    <w:rsid w:val="001D6179"/>
    <w:rsid w:val="001D774D"/>
    <w:rsid w:val="001D7C5C"/>
    <w:rsid w:val="001E1B77"/>
    <w:rsid w:val="001F23F0"/>
    <w:rsid w:val="001F7F48"/>
    <w:rsid w:val="00207319"/>
    <w:rsid w:val="00207D21"/>
    <w:rsid w:val="00220091"/>
    <w:rsid w:val="0022551F"/>
    <w:rsid w:val="002268F3"/>
    <w:rsid w:val="0022704F"/>
    <w:rsid w:val="002459E9"/>
    <w:rsid w:val="00251571"/>
    <w:rsid w:val="00252CB2"/>
    <w:rsid w:val="002748C9"/>
    <w:rsid w:val="00287780"/>
    <w:rsid w:val="002A2F9B"/>
    <w:rsid w:val="002B6AFC"/>
    <w:rsid w:val="002B7919"/>
    <w:rsid w:val="002E4D93"/>
    <w:rsid w:val="002F2D50"/>
    <w:rsid w:val="002F370D"/>
    <w:rsid w:val="003031C3"/>
    <w:rsid w:val="003116CF"/>
    <w:rsid w:val="003245D4"/>
    <w:rsid w:val="00325900"/>
    <w:rsid w:val="00335E7C"/>
    <w:rsid w:val="0035323C"/>
    <w:rsid w:val="00353EC4"/>
    <w:rsid w:val="00354BD7"/>
    <w:rsid w:val="003734C7"/>
    <w:rsid w:val="0038081D"/>
    <w:rsid w:val="00390EBF"/>
    <w:rsid w:val="0039260D"/>
    <w:rsid w:val="00392D5D"/>
    <w:rsid w:val="003A175C"/>
    <w:rsid w:val="003A468D"/>
    <w:rsid w:val="003A6456"/>
    <w:rsid w:val="003B5AEB"/>
    <w:rsid w:val="003D3F05"/>
    <w:rsid w:val="003E2895"/>
    <w:rsid w:val="00401625"/>
    <w:rsid w:val="00405BF8"/>
    <w:rsid w:val="00416499"/>
    <w:rsid w:val="00423EB9"/>
    <w:rsid w:val="004505BC"/>
    <w:rsid w:val="0045145E"/>
    <w:rsid w:val="004620BE"/>
    <w:rsid w:val="0048044B"/>
    <w:rsid w:val="0048087C"/>
    <w:rsid w:val="0049602B"/>
    <w:rsid w:val="004A0F20"/>
    <w:rsid w:val="004B15E7"/>
    <w:rsid w:val="004D0503"/>
    <w:rsid w:val="004F56E9"/>
    <w:rsid w:val="005031E6"/>
    <w:rsid w:val="00510E3F"/>
    <w:rsid w:val="0054767C"/>
    <w:rsid w:val="0055527B"/>
    <w:rsid w:val="0057279A"/>
    <w:rsid w:val="00580D46"/>
    <w:rsid w:val="00581878"/>
    <w:rsid w:val="00591D23"/>
    <w:rsid w:val="00596B36"/>
    <w:rsid w:val="005A4422"/>
    <w:rsid w:val="005B627A"/>
    <w:rsid w:val="005D0482"/>
    <w:rsid w:val="005E41A1"/>
    <w:rsid w:val="00600223"/>
    <w:rsid w:val="00602A72"/>
    <w:rsid w:val="00605633"/>
    <w:rsid w:val="0061300B"/>
    <w:rsid w:val="006229E4"/>
    <w:rsid w:val="006241FF"/>
    <w:rsid w:val="00633592"/>
    <w:rsid w:val="00647DCF"/>
    <w:rsid w:val="00670750"/>
    <w:rsid w:val="00690E1D"/>
    <w:rsid w:val="006A0C9A"/>
    <w:rsid w:val="006A10DA"/>
    <w:rsid w:val="006A5A40"/>
    <w:rsid w:val="006B4D5C"/>
    <w:rsid w:val="006C1D05"/>
    <w:rsid w:val="006C3579"/>
    <w:rsid w:val="006C7587"/>
    <w:rsid w:val="006F279A"/>
    <w:rsid w:val="00710885"/>
    <w:rsid w:val="007140C0"/>
    <w:rsid w:val="007316D9"/>
    <w:rsid w:val="00733EBB"/>
    <w:rsid w:val="00743E57"/>
    <w:rsid w:val="00753E46"/>
    <w:rsid w:val="00761561"/>
    <w:rsid w:val="007739FC"/>
    <w:rsid w:val="00776EA6"/>
    <w:rsid w:val="00784989"/>
    <w:rsid w:val="007A0976"/>
    <w:rsid w:val="007A2E2A"/>
    <w:rsid w:val="007A7699"/>
    <w:rsid w:val="007A7B3B"/>
    <w:rsid w:val="007C105E"/>
    <w:rsid w:val="007D43B7"/>
    <w:rsid w:val="007E11EC"/>
    <w:rsid w:val="007E1F31"/>
    <w:rsid w:val="007E48E3"/>
    <w:rsid w:val="008314BD"/>
    <w:rsid w:val="00841F33"/>
    <w:rsid w:val="00854A6C"/>
    <w:rsid w:val="0085726D"/>
    <w:rsid w:val="008640AB"/>
    <w:rsid w:val="0087540B"/>
    <w:rsid w:val="0088706A"/>
    <w:rsid w:val="008970D6"/>
    <w:rsid w:val="008971A4"/>
    <w:rsid w:val="008A20AB"/>
    <w:rsid w:val="008A2EEF"/>
    <w:rsid w:val="008A69EB"/>
    <w:rsid w:val="008B7C85"/>
    <w:rsid w:val="008C18D4"/>
    <w:rsid w:val="008C220E"/>
    <w:rsid w:val="008C7DAE"/>
    <w:rsid w:val="008E3408"/>
    <w:rsid w:val="009027F3"/>
    <w:rsid w:val="00903820"/>
    <w:rsid w:val="00927D87"/>
    <w:rsid w:val="00931A83"/>
    <w:rsid w:val="00942DCA"/>
    <w:rsid w:val="00947D1E"/>
    <w:rsid w:val="00975923"/>
    <w:rsid w:val="00982C50"/>
    <w:rsid w:val="00986049"/>
    <w:rsid w:val="00991254"/>
    <w:rsid w:val="00994064"/>
    <w:rsid w:val="00995803"/>
    <w:rsid w:val="009A63AF"/>
    <w:rsid w:val="009C225F"/>
    <w:rsid w:val="009D0E2E"/>
    <w:rsid w:val="009D3E23"/>
    <w:rsid w:val="009F19A8"/>
    <w:rsid w:val="009F3B97"/>
    <w:rsid w:val="00A20F1A"/>
    <w:rsid w:val="00A3001C"/>
    <w:rsid w:val="00A4266A"/>
    <w:rsid w:val="00A51457"/>
    <w:rsid w:val="00A5487F"/>
    <w:rsid w:val="00A60023"/>
    <w:rsid w:val="00A60677"/>
    <w:rsid w:val="00A65921"/>
    <w:rsid w:val="00A65B58"/>
    <w:rsid w:val="00A675FA"/>
    <w:rsid w:val="00A7129B"/>
    <w:rsid w:val="00A72875"/>
    <w:rsid w:val="00A73966"/>
    <w:rsid w:val="00A75CF0"/>
    <w:rsid w:val="00A8380B"/>
    <w:rsid w:val="00A949ED"/>
    <w:rsid w:val="00AA3D44"/>
    <w:rsid w:val="00AA64DC"/>
    <w:rsid w:val="00AB274D"/>
    <w:rsid w:val="00AC258B"/>
    <w:rsid w:val="00AC36A1"/>
    <w:rsid w:val="00AE57B9"/>
    <w:rsid w:val="00AE5E1D"/>
    <w:rsid w:val="00AF01CD"/>
    <w:rsid w:val="00AF1CAC"/>
    <w:rsid w:val="00B06944"/>
    <w:rsid w:val="00B210DF"/>
    <w:rsid w:val="00B3741D"/>
    <w:rsid w:val="00B6493D"/>
    <w:rsid w:val="00B6534F"/>
    <w:rsid w:val="00BA16AC"/>
    <w:rsid w:val="00BA3F6C"/>
    <w:rsid w:val="00BB1374"/>
    <w:rsid w:val="00BC69DA"/>
    <w:rsid w:val="00C21FC9"/>
    <w:rsid w:val="00C23352"/>
    <w:rsid w:val="00C33527"/>
    <w:rsid w:val="00C33F05"/>
    <w:rsid w:val="00C35B8F"/>
    <w:rsid w:val="00C365BA"/>
    <w:rsid w:val="00C57A4F"/>
    <w:rsid w:val="00C67661"/>
    <w:rsid w:val="00C67CB8"/>
    <w:rsid w:val="00C77C2D"/>
    <w:rsid w:val="00CD247D"/>
    <w:rsid w:val="00CE0456"/>
    <w:rsid w:val="00CF7D64"/>
    <w:rsid w:val="00D11A3F"/>
    <w:rsid w:val="00D21265"/>
    <w:rsid w:val="00D2580E"/>
    <w:rsid w:val="00D31662"/>
    <w:rsid w:val="00D32B5D"/>
    <w:rsid w:val="00D37E0F"/>
    <w:rsid w:val="00D40869"/>
    <w:rsid w:val="00D51088"/>
    <w:rsid w:val="00D51D89"/>
    <w:rsid w:val="00D57B42"/>
    <w:rsid w:val="00D840DF"/>
    <w:rsid w:val="00D84B5D"/>
    <w:rsid w:val="00D858F0"/>
    <w:rsid w:val="00DB5DCC"/>
    <w:rsid w:val="00DB7E1B"/>
    <w:rsid w:val="00DD0449"/>
    <w:rsid w:val="00DD08EF"/>
    <w:rsid w:val="00DD5C16"/>
    <w:rsid w:val="00DE6391"/>
    <w:rsid w:val="00DF15E5"/>
    <w:rsid w:val="00E0443F"/>
    <w:rsid w:val="00E1247B"/>
    <w:rsid w:val="00E13D57"/>
    <w:rsid w:val="00E40C01"/>
    <w:rsid w:val="00E62B62"/>
    <w:rsid w:val="00E6356E"/>
    <w:rsid w:val="00E63924"/>
    <w:rsid w:val="00E70D9F"/>
    <w:rsid w:val="00E764A9"/>
    <w:rsid w:val="00E85F9E"/>
    <w:rsid w:val="00E868C0"/>
    <w:rsid w:val="00E96FAA"/>
    <w:rsid w:val="00EB2E92"/>
    <w:rsid w:val="00EB537C"/>
    <w:rsid w:val="00EC5CC4"/>
    <w:rsid w:val="00EC76F8"/>
    <w:rsid w:val="00ED1AF2"/>
    <w:rsid w:val="00EE4E33"/>
    <w:rsid w:val="00F23714"/>
    <w:rsid w:val="00F41A64"/>
    <w:rsid w:val="00F5337C"/>
    <w:rsid w:val="00F603D5"/>
    <w:rsid w:val="00F621C9"/>
    <w:rsid w:val="00F73E6E"/>
    <w:rsid w:val="00F7415F"/>
    <w:rsid w:val="00F76116"/>
    <w:rsid w:val="00F8617A"/>
    <w:rsid w:val="00F926FA"/>
    <w:rsid w:val="00FD29B5"/>
    <w:rsid w:val="00FF4B65"/>
    <w:rsid w:val="0F27D8C2"/>
    <w:rsid w:val="2DCB2BEA"/>
    <w:rsid w:val="37C81426"/>
    <w:rsid w:val="559E8E08"/>
    <w:rsid w:val="68EFB153"/>
    <w:rsid w:val="74209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2741CE"/>
  <w15:chartTrackingRefBased/>
  <w15:docId w15:val="{A7992693-38CE-474B-8AFF-3898445CA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0C0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3E57"/>
    <w:pPr>
      <w:keepNext/>
      <w:keepLines/>
      <w:spacing w:before="2400" w:after="120"/>
      <w:ind w:right="2835"/>
      <w:outlineLvl w:val="0"/>
    </w:pPr>
    <w:rPr>
      <w:rFonts w:ascii="Times New Roman" w:eastAsiaTheme="majorEastAsia" w:hAnsi="Times New Roman" w:cstheme="majorBidi"/>
      <w:b/>
      <w:color w:val="000000" w:themeColor="text1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26D"/>
    <w:pPr>
      <w:keepNext/>
      <w:keepLines/>
      <w:spacing w:before="160" w:after="120"/>
      <w:ind w:left="360" w:hanging="360"/>
      <w:outlineLvl w:val="1"/>
    </w:pPr>
    <w:rPr>
      <w:rFonts w:eastAsiaTheme="majorEastAsia" w:cstheme="majorBidi"/>
      <w:b/>
      <w:sz w:val="28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59E9"/>
    <w:pPr>
      <w:keepNext/>
      <w:keepLines/>
      <w:spacing w:before="280" w:after="24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9E9"/>
    <w:pPr>
      <w:keepNext/>
      <w:keepLines/>
      <w:spacing w:before="160" w:after="12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E57"/>
    <w:rPr>
      <w:rFonts w:ascii="Times New Roman" w:eastAsiaTheme="majorEastAsia" w:hAnsi="Times New Roman" w:cstheme="majorBidi"/>
      <w:b/>
      <w:color w:val="000000" w:themeColor="text1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726D"/>
    <w:rPr>
      <w:rFonts w:ascii="Arial" w:eastAsiaTheme="majorEastAsia" w:hAnsi="Arial" w:cstheme="majorBidi"/>
      <w:b/>
      <w:sz w:val="28"/>
      <w:szCs w:val="26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714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0C0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714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0C0"/>
    <w:rPr>
      <w:rFonts w:ascii="Arial" w:hAnsi="Arial"/>
      <w:sz w:val="24"/>
    </w:rPr>
  </w:style>
  <w:style w:type="character" w:styleId="Hyperlink">
    <w:name w:val="Hyperlink"/>
    <w:basedOn w:val="DefaultParagraphFont"/>
    <w:uiPriority w:val="99"/>
    <w:unhideWhenUsed/>
    <w:rsid w:val="007140C0"/>
    <w:rPr>
      <w:color w:val="0057B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40C0"/>
    <w:rPr>
      <w:color w:val="605E5C"/>
      <w:shd w:val="clear" w:color="auto" w:fill="E1DFDD"/>
    </w:rPr>
  </w:style>
  <w:style w:type="character" w:styleId="Strong">
    <w:name w:val="Strong"/>
    <w:basedOn w:val="DefaultParagraphFont"/>
    <w:qFormat/>
    <w:rsid w:val="002459E9"/>
    <w:rPr>
      <w:rFonts w:ascii="Arial" w:hAnsi="Arial"/>
      <w:b/>
      <w:bCs/>
    </w:rPr>
  </w:style>
  <w:style w:type="table" w:styleId="TableGrid">
    <w:name w:val="Table Grid"/>
    <w:basedOn w:val="TableNormal"/>
    <w:uiPriority w:val="39"/>
    <w:rsid w:val="007140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3134"/>
    <w:pPr>
      <w:spacing w:before="240" w:after="240"/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2459E9"/>
    <w:rPr>
      <w:rFonts w:ascii="Arial" w:eastAsiaTheme="majorEastAsia" w:hAnsi="Arial" w:cstheme="majorBidi"/>
      <w:b/>
      <w:i/>
      <w:color w:val="000000" w:themeColor="text1"/>
      <w:sz w:val="24"/>
      <w:szCs w:val="24"/>
    </w:rPr>
  </w:style>
  <w:style w:type="table" w:styleId="GridTable1Light">
    <w:name w:val="Grid Table 1 Light"/>
    <w:basedOn w:val="TableNormal"/>
    <w:uiPriority w:val="46"/>
    <w:rsid w:val="00D2126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D04E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4">
    <w:name w:val="Grid Table 2 Accent 4"/>
    <w:basedOn w:val="TableNormal"/>
    <w:uiPriority w:val="47"/>
    <w:rsid w:val="001D04E7"/>
    <w:pPr>
      <w:spacing w:after="0" w:line="240" w:lineRule="auto"/>
    </w:pPr>
    <w:tblPr>
      <w:tblStyleRowBandSize w:val="1"/>
      <w:tblStyleColBandSize w:val="1"/>
      <w:tblBorders>
        <w:top w:val="single" w:sz="2" w:space="0" w:color="9553D9" w:themeColor="accent4" w:themeTint="99"/>
        <w:bottom w:val="single" w:sz="2" w:space="0" w:color="9553D9" w:themeColor="accent4" w:themeTint="99"/>
        <w:insideH w:val="single" w:sz="2" w:space="0" w:color="9553D9" w:themeColor="accent4" w:themeTint="99"/>
        <w:insideV w:val="single" w:sz="2" w:space="0" w:color="9553D9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53D9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53D9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C5F2" w:themeFill="accent4" w:themeFillTint="33"/>
      </w:tcPr>
    </w:tblStylePr>
    <w:tblStylePr w:type="band1Horz">
      <w:tblPr/>
      <w:tcPr>
        <w:shd w:val="clear" w:color="auto" w:fill="DBC5F2" w:themeFill="accent4" w:themeFillTint="33"/>
      </w:tcPr>
    </w:tblStylePr>
  </w:style>
  <w:style w:type="table" w:styleId="PlainTable1">
    <w:name w:val="Plain Table 1"/>
    <w:basedOn w:val="TableNormal"/>
    <w:uiPriority w:val="41"/>
    <w:rsid w:val="001D04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IntenseQuote">
    <w:name w:val="Intense Quote"/>
    <w:aliases w:val="Block Quote"/>
    <w:basedOn w:val="Normal"/>
    <w:next w:val="Normal"/>
    <w:link w:val="IntenseQuoteChar"/>
    <w:uiPriority w:val="30"/>
    <w:qFormat/>
    <w:rsid w:val="0048087C"/>
    <w:pPr>
      <w:shd w:val="clear" w:color="auto" w:fill="FFE381" w:themeFill="background2" w:themeFillTint="66"/>
      <w:spacing w:before="360" w:after="360"/>
      <w:ind w:left="864" w:right="864"/>
    </w:pPr>
    <w:rPr>
      <w:i/>
      <w:iCs/>
    </w:rPr>
  </w:style>
  <w:style w:type="character" w:customStyle="1" w:styleId="IntenseQuoteChar">
    <w:name w:val="Intense Quote Char"/>
    <w:aliases w:val="Block Quote Char"/>
    <w:basedOn w:val="DefaultParagraphFont"/>
    <w:link w:val="IntenseQuote"/>
    <w:uiPriority w:val="30"/>
    <w:rsid w:val="0048087C"/>
    <w:rPr>
      <w:rFonts w:ascii="Arial" w:hAnsi="Arial"/>
      <w:i/>
      <w:iCs/>
      <w:sz w:val="24"/>
      <w:shd w:val="clear" w:color="auto" w:fill="FFE381" w:themeFill="background2" w:themeFillTint="6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B137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1374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B1374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C67CB8"/>
    <w:pPr>
      <w:pBdr>
        <w:top w:val="single" w:sz="12" w:space="1" w:color="C59A00" w:themeColor="background2"/>
        <w:bottom w:val="single" w:sz="12" w:space="1" w:color="C59A00" w:themeColor="background2"/>
      </w:pBdr>
      <w:spacing w:before="240" w:after="240" w:line="360" w:lineRule="auto"/>
      <w:ind w:left="862" w:right="862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C67CB8"/>
    <w:rPr>
      <w:rFonts w:ascii="Arial" w:hAnsi="Arial"/>
      <w:i/>
      <w:iCs/>
      <w:color w:val="262626" w:themeColor="text1" w:themeTint="D9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61561"/>
    <w:rPr>
      <w:color w:val="007838" w:themeColor="followedHyperlink"/>
      <w:u w:val="single"/>
    </w:rPr>
  </w:style>
  <w:style w:type="character" w:customStyle="1" w:styleId="cf01">
    <w:name w:val="cf01"/>
    <w:basedOn w:val="DefaultParagraphFont"/>
    <w:rsid w:val="00784989"/>
    <w:rPr>
      <w:rFonts w:ascii="Segoe UI" w:hAnsi="Segoe UI" w:cs="Segoe UI" w:hint="default"/>
      <w:sz w:val="18"/>
      <w:szCs w:val="18"/>
    </w:rPr>
  </w:style>
  <w:style w:type="paragraph" w:styleId="BodyTextIndent">
    <w:name w:val="Body Text Indent"/>
    <w:basedOn w:val="Normal"/>
    <w:link w:val="BodyTextIndentChar"/>
    <w:unhideWhenUsed/>
    <w:rsid w:val="00007BDD"/>
    <w:pPr>
      <w:spacing w:after="0" w:line="360" w:lineRule="auto"/>
      <w:ind w:left="720"/>
    </w:pPr>
    <w:rPr>
      <w:rFonts w:ascii="Frutiger 55 Roman" w:eastAsia="Times New Roman" w:hAnsi="Frutiger 55 Roman" w:cs="Times New Roman"/>
      <w:kern w:val="0"/>
      <w:sz w:val="18"/>
      <w:szCs w:val="24"/>
      <w:lang w:val="en-GB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007BDD"/>
    <w:rPr>
      <w:rFonts w:ascii="Frutiger 55 Roman" w:eastAsia="Times New Roman" w:hAnsi="Frutiger 55 Roman" w:cs="Times New Roman"/>
      <w:kern w:val="0"/>
      <w:sz w:val="18"/>
      <w:szCs w:val="24"/>
      <w:lang w:val="en-GB"/>
      <w14:ligatures w14:val="none"/>
    </w:rPr>
  </w:style>
  <w:style w:type="paragraph" w:styleId="NoSpacing">
    <w:name w:val="No Spacing"/>
    <w:uiPriority w:val="1"/>
    <w:qFormat/>
    <w:rsid w:val="00252CB2"/>
    <w:pPr>
      <w:spacing w:before="120" w:after="120" w:line="240" w:lineRule="auto"/>
    </w:pPr>
    <w:rPr>
      <w:rFonts w:ascii="Arial" w:eastAsia="Times New Roman" w:hAnsi="Arial" w:cs="Times New Roman"/>
      <w:kern w:val="0"/>
      <w:sz w:val="24"/>
      <w:szCs w:val="24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80E"/>
    <w:pPr>
      <w:numPr>
        <w:ilvl w:val="1"/>
      </w:numPr>
      <w:ind w:right="2835"/>
    </w:pPr>
    <w:rPr>
      <w:rFonts w:eastAsiaTheme="minorEastAsia"/>
      <w:color w:val="000000" w:themeColor="text1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D2580E"/>
    <w:rPr>
      <w:rFonts w:ascii="Arial" w:eastAsiaTheme="minorEastAsia" w:hAnsi="Arial"/>
      <w:color w:val="000000" w:themeColor="text1"/>
      <w:spacing w:val="15"/>
      <w:sz w:val="40"/>
    </w:rPr>
  </w:style>
  <w:style w:type="paragraph" w:customStyle="1" w:styleId="WeActivateSignoff">
    <w:name w:val="We Activate Sign off"/>
    <w:basedOn w:val="Normal"/>
    <w:link w:val="WeActivateSignoffChar"/>
    <w:qFormat/>
    <w:rsid w:val="002748C9"/>
    <w:pPr>
      <w:pBdr>
        <w:bottom w:val="single" w:sz="4" w:space="1" w:color="C59A00" w:themeColor="background2"/>
      </w:pBdr>
      <w:spacing w:before="3000" w:after="240" w:line="360" w:lineRule="auto"/>
      <w:ind w:right="6804"/>
    </w:pPr>
  </w:style>
  <w:style w:type="character" w:customStyle="1" w:styleId="WeActivateSignoffChar">
    <w:name w:val="We Activate Sign off Char"/>
    <w:basedOn w:val="DefaultParagraphFont"/>
    <w:link w:val="WeActivateSignoff"/>
    <w:rsid w:val="002748C9"/>
    <w:rPr>
      <w:rFonts w:ascii="Arial" w:hAnsi="Arial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6A5A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5A40"/>
    <w:pPr>
      <w:spacing w:after="100"/>
      <w:ind w:left="240"/>
    </w:pPr>
  </w:style>
  <w:style w:type="character" w:styleId="IntenseEmphasis">
    <w:name w:val="Intense Emphasis"/>
    <w:basedOn w:val="DefaultParagraphFont"/>
    <w:uiPriority w:val="21"/>
    <w:qFormat/>
    <w:rsid w:val="00AA3D44"/>
    <w:rPr>
      <w:rFonts w:ascii="Arial" w:hAnsi="Arial"/>
      <w:i/>
      <w:iCs/>
      <w:color w:val="000000" w:themeColor="text1"/>
      <w:bdr w:val="single" w:sz="12" w:space="0" w:color="FFE381" w:themeColor="background2" w:themeTint="66"/>
      <w:shd w:val="clear" w:color="auto" w:fill="FFE381" w:themeFill="background2" w:themeFillTint="6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9E9"/>
    <w:rPr>
      <w:rFonts w:ascii="Arial" w:eastAsiaTheme="majorEastAsia" w:hAnsi="Arial" w:cstheme="majorBidi"/>
      <w:i/>
      <w:iCs/>
      <w:color w:val="000000" w:themeColor="text1"/>
      <w:sz w:val="24"/>
    </w:rPr>
  </w:style>
  <w:style w:type="character" w:styleId="SubtleEmphasis">
    <w:name w:val="Subtle Emphasis"/>
    <w:basedOn w:val="DefaultParagraphFont"/>
    <w:uiPriority w:val="19"/>
    <w:qFormat/>
    <w:rsid w:val="002459E9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2459E9"/>
    <w:rPr>
      <w:rFonts w:ascii="Arial" w:hAnsi="Arial"/>
      <w:b/>
      <w:i/>
      <w:iCs/>
    </w:rPr>
  </w:style>
  <w:style w:type="character" w:styleId="SubtleReference">
    <w:name w:val="Subtle Reference"/>
    <w:basedOn w:val="DefaultParagraphFont"/>
    <w:uiPriority w:val="31"/>
    <w:qFormat/>
    <w:rsid w:val="002459E9"/>
    <w:rPr>
      <w:rFonts w:ascii="Arial" w:hAnsi="Arial"/>
      <w:i/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459E9"/>
    <w:rPr>
      <w:rFonts w:ascii="Arial" w:hAnsi="Arial"/>
      <w:b/>
      <w:bCs/>
      <w:smallCaps/>
      <w:color w:val="0057BF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2459E9"/>
    <w:rPr>
      <w:rFonts w:ascii="Arial" w:hAnsi="Arial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25564"/>
    <w:pPr>
      <w:spacing w:after="200" w:line="240" w:lineRule="auto"/>
    </w:pPr>
    <w:rPr>
      <w:i/>
      <w:iCs/>
      <w:color w:val="3C3C3B" w:themeColor="text2"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1D617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bham.sharepoint.com/sites/UoBM365Templates/M365Templates/Report%20Template%202025.dotx" TargetMode="External"/></Relationships>
</file>

<file path=word/theme/theme1.xml><?xml version="1.0" encoding="utf-8"?>
<a:theme xmlns:a="http://schemas.openxmlformats.org/drawingml/2006/main" name="Office Theme">
  <a:themeElements>
    <a:clrScheme name="Custom 27">
      <a:dk1>
        <a:srgbClr val="000000"/>
      </a:dk1>
      <a:lt1>
        <a:srgbClr val="FFFFFF"/>
      </a:lt1>
      <a:dk2>
        <a:srgbClr val="3C3C3B"/>
      </a:dk2>
      <a:lt2>
        <a:srgbClr val="C59A00"/>
      </a:lt2>
      <a:accent1>
        <a:srgbClr val="0057BF"/>
      </a:accent1>
      <a:accent2>
        <a:srgbClr val="00788E"/>
      </a:accent2>
      <a:accent3>
        <a:srgbClr val="007838"/>
      </a:accent3>
      <a:accent4>
        <a:srgbClr val="501D83"/>
      </a:accent4>
      <a:accent5>
        <a:srgbClr val="DB0661"/>
      </a:accent5>
      <a:accent6>
        <a:srgbClr val="CF4527"/>
      </a:accent6>
      <a:hlink>
        <a:srgbClr val="0057BF"/>
      </a:hlink>
      <a:folHlink>
        <a:srgbClr val="007838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50DEE3A6EBAA4E903B9ED3648C9F13" ma:contentTypeVersion="4" ma:contentTypeDescription="Create a new document." ma:contentTypeScope="" ma:versionID="38366775fb0f1f9d6a17f10c9024590e">
  <xsd:schema xmlns:xsd="http://www.w3.org/2001/XMLSchema" xmlns:xs="http://www.w3.org/2001/XMLSchema" xmlns:p="http://schemas.microsoft.com/office/2006/metadata/properties" xmlns:ns2="df0df12c-bf9d-4238-af7c-48738a5edba8" targetNamespace="http://schemas.microsoft.com/office/2006/metadata/properties" ma:root="true" ma:fieldsID="146a07fb82f45d2c1f72ee16c35770cd" ns2:_="">
    <xsd:import namespace="df0df12c-bf9d-4238-af7c-48738a5edb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0df12c-bf9d-4238-af7c-48738a5edb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99E21B-D434-40DD-A2FC-A442EE40E7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3345F88-73EB-4FFD-8DA4-BBC31C4AFB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0df12c-bf9d-4238-af7c-48738a5edb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783AAC-FC61-4E88-98AE-18D9DD3527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3CFDDF9-C10D-4C97-9044-7CF8D6B54C4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b024cacf-dede-4241-a15c-3c97d553e9f3}" enabled="0" method="" siteId="{b024cacf-dede-4241-a15c-3c97d553e9f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Report%20Template%202025.dotx</Template>
  <TotalTime>2</TotalTime>
  <Pages>5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Template</vt:lpstr>
    </vt:vector>
  </TitlesOfParts>
  <Manager/>
  <Company>University of Birmingham</Company>
  <LinksUpToDate>false</LinksUpToDate>
  <CharactersWithSpaces>2022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subject/>
  <dc:creator>Microsoft Office User</dc:creator>
  <cp:keywords/>
  <dc:description/>
  <cp:lastModifiedBy>Edward Mason (BSc Geography FT)</cp:lastModifiedBy>
  <cp:revision>3</cp:revision>
  <dcterms:created xsi:type="dcterms:W3CDTF">2025-04-07T18:01:00Z</dcterms:created>
  <dcterms:modified xsi:type="dcterms:W3CDTF">2025-04-08T11:14:00Z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0x0101006A50DEE3A6EBAA4E903B9ED3648C9F13</vt:lpwstr>
  </property>
</Properties>
</file>